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86F3" w14:textId="4165F200" w:rsidR="00F87A2D" w:rsidRPr="006240BA" w:rsidRDefault="00905F71" w:rsidP="00601C7C">
      <w:pPr>
        <w:pStyle w:val="Instituio"/>
        <w:rPr>
          <w:rFonts w:cs="Arial"/>
        </w:rPr>
      </w:pPr>
      <w:r w:rsidRPr="00905F71">
        <w:rPr>
          <w:rFonts w:cs="Arial"/>
          <w:noProof/>
        </w:rPr>
        <w:drawing>
          <wp:inline distT="0" distB="0" distL="0" distR="0" wp14:anchorId="6CB98731" wp14:editId="268CC2F5">
            <wp:extent cx="2169994" cy="1278940"/>
            <wp:effectExtent l="0" t="0" r="1905" b="0"/>
            <wp:docPr id="6" name="Imagem 5" descr="Logoti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192511-5446-E5A5-BBC6-C9FA80392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Logotipo&#10;&#10;Descrição gerada automaticamente">
                      <a:extLst>
                        <a:ext uri="{FF2B5EF4-FFF2-40B4-BE49-F238E27FC236}">
                          <a16:creationId xmlns:a16="http://schemas.microsoft.com/office/drawing/2014/main" id="{8B192511-5446-E5A5-BBC6-C9FA80392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24" cy="12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025F" w14:textId="77777777" w:rsidR="00F87A2D" w:rsidRPr="006240BA" w:rsidRDefault="00F87A2D" w:rsidP="006240BA">
      <w:pPr>
        <w:pStyle w:val="Instituio"/>
        <w:rPr>
          <w:rFonts w:cs="Arial"/>
        </w:rPr>
      </w:pPr>
    </w:p>
    <w:p w14:paraId="71A2FE81" w14:textId="6EB9752A" w:rsidR="00F87A2D" w:rsidRPr="006240BA" w:rsidRDefault="00905F71" w:rsidP="006240BA">
      <w:pPr>
        <w:ind w:firstLine="0"/>
        <w:jc w:val="center"/>
        <w:rPr>
          <w:rFonts w:cs="Arial"/>
          <w:caps/>
        </w:rPr>
      </w:pPr>
      <w:r>
        <w:rPr>
          <w:rFonts w:cs="Arial"/>
          <w:caps/>
        </w:rPr>
        <w:t>Universidade Veiga de almeida</w:t>
      </w:r>
    </w:p>
    <w:p w14:paraId="150A8EC8" w14:textId="30C215AC" w:rsidR="003631C5" w:rsidRPr="006240BA" w:rsidRDefault="00F87A2D" w:rsidP="006240BA">
      <w:pPr>
        <w:ind w:firstLine="0"/>
        <w:jc w:val="center"/>
        <w:rPr>
          <w:rFonts w:cs="Arial"/>
        </w:rPr>
      </w:pPr>
      <w:r w:rsidRPr="006240BA">
        <w:rPr>
          <w:rFonts w:cs="Arial"/>
          <w:caps/>
        </w:rPr>
        <w:t>CURSO</w:t>
      </w:r>
      <w:r w:rsidR="00601C7C">
        <w:rPr>
          <w:rFonts w:cs="Arial"/>
          <w:caps/>
        </w:rPr>
        <w:t>s</w:t>
      </w:r>
      <w:r w:rsidRPr="006240BA">
        <w:rPr>
          <w:rFonts w:cs="Arial"/>
          <w:caps/>
        </w:rPr>
        <w:t xml:space="preserve"> DE</w:t>
      </w:r>
      <w:r w:rsidR="00601C7C">
        <w:rPr>
          <w:rFonts w:cs="Arial"/>
          <w:caps/>
        </w:rPr>
        <w:t xml:space="preserve"> Engenharia da computação e ciência da computação</w:t>
      </w:r>
      <w:r w:rsidRPr="006240BA">
        <w:rPr>
          <w:rFonts w:cs="Arial"/>
          <w:caps/>
        </w:rPr>
        <w:t xml:space="preserve"> </w:t>
      </w:r>
    </w:p>
    <w:p w14:paraId="7DB9FA74" w14:textId="77777777" w:rsidR="00440BD6" w:rsidRDefault="00440BD6" w:rsidP="006240BA">
      <w:pPr>
        <w:ind w:firstLine="0"/>
        <w:rPr>
          <w:rFonts w:cs="Arial"/>
        </w:rPr>
      </w:pPr>
    </w:p>
    <w:p w14:paraId="594DAB26" w14:textId="77777777" w:rsidR="00601C7C" w:rsidRDefault="00601C7C" w:rsidP="006240BA">
      <w:pPr>
        <w:ind w:firstLine="0"/>
        <w:rPr>
          <w:rFonts w:cs="Arial"/>
        </w:rPr>
      </w:pPr>
    </w:p>
    <w:p w14:paraId="3F870208" w14:textId="77777777" w:rsidR="00601C7C" w:rsidRPr="006240BA" w:rsidRDefault="00601C7C" w:rsidP="006240BA">
      <w:pPr>
        <w:ind w:firstLine="0"/>
        <w:rPr>
          <w:rFonts w:cs="Arial"/>
        </w:rPr>
      </w:pPr>
    </w:p>
    <w:p w14:paraId="62CA267B" w14:textId="5EC768A1" w:rsidR="003631C5" w:rsidRDefault="00601C7C" w:rsidP="006240BA">
      <w:pPr>
        <w:pStyle w:val="NomedoAutor"/>
      </w:pPr>
      <w:r>
        <w:t>ANA CAROLINA DE SOUZA ARAÚJO</w:t>
      </w:r>
    </w:p>
    <w:p w14:paraId="31776D62" w14:textId="4AA1EE28" w:rsidR="00601C7C" w:rsidRDefault="00601C7C" w:rsidP="006240BA">
      <w:pPr>
        <w:pStyle w:val="NomedoAutor"/>
      </w:pPr>
      <w:r w:rsidRPr="00601C7C">
        <w:t>Ángelica Lima</w:t>
      </w:r>
    </w:p>
    <w:p w14:paraId="3360CF9F" w14:textId="3BB14E3F" w:rsidR="00601C7C" w:rsidRDefault="00601C7C" w:rsidP="006240BA">
      <w:pPr>
        <w:pStyle w:val="NomedoAutor"/>
      </w:pPr>
      <w:r w:rsidRPr="00601C7C">
        <w:t>Anna Carolina Militão dos Santos</w:t>
      </w:r>
    </w:p>
    <w:p w14:paraId="0C32C59C" w14:textId="7F3689C7" w:rsidR="00601C7C" w:rsidRDefault="00601C7C" w:rsidP="006240BA">
      <w:pPr>
        <w:pStyle w:val="NomedoAutor"/>
      </w:pPr>
      <w:r w:rsidRPr="00601C7C">
        <w:t>Camile Monteiro</w:t>
      </w:r>
    </w:p>
    <w:p w14:paraId="50F2DDCD" w14:textId="3AB3B482" w:rsidR="00601C7C" w:rsidRDefault="00601C7C" w:rsidP="006240BA">
      <w:pPr>
        <w:pStyle w:val="NomedoAutor"/>
      </w:pPr>
      <w:r w:rsidRPr="00601C7C">
        <w:t>Davi Matos dos Santos</w:t>
      </w:r>
    </w:p>
    <w:p w14:paraId="361B677D" w14:textId="41288528" w:rsidR="00601C7C" w:rsidRDefault="00601C7C" w:rsidP="006240BA">
      <w:pPr>
        <w:pStyle w:val="NomedoAutor"/>
      </w:pPr>
      <w:r w:rsidRPr="00601C7C">
        <w:t>Felipe Gabriel Ferraz dos Santos</w:t>
      </w:r>
    </w:p>
    <w:p w14:paraId="26B933BE" w14:textId="2C84CEB4" w:rsidR="00601C7C" w:rsidRDefault="00601C7C" w:rsidP="006240BA">
      <w:pPr>
        <w:pStyle w:val="NomedoAutor"/>
      </w:pPr>
      <w:r w:rsidRPr="00601C7C">
        <w:t>Jo</w:t>
      </w:r>
      <w:r>
        <w:t>ã</w:t>
      </w:r>
      <w:r w:rsidRPr="00601C7C">
        <w:t>o Lucas Tavares dos Santos</w:t>
      </w:r>
    </w:p>
    <w:p w14:paraId="20C48959" w14:textId="6EADE898" w:rsidR="00601C7C" w:rsidRDefault="00601C7C" w:rsidP="006240BA">
      <w:pPr>
        <w:pStyle w:val="NomedoAutor"/>
      </w:pPr>
      <w:r w:rsidRPr="00601C7C">
        <w:t>Kamille Monteiro</w:t>
      </w:r>
    </w:p>
    <w:p w14:paraId="7778462D" w14:textId="73B35496" w:rsidR="00601C7C" w:rsidRDefault="00601C7C" w:rsidP="006240BA">
      <w:pPr>
        <w:pStyle w:val="NomedoAutor"/>
      </w:pPr>
      <w:r>
        <w:t>lUCAS RATS ferreira</w:t>
      </w:r>
    </w:p>
    <w:p w14:paraId="1AE07237" w14:textId="46062414" w:rsidR="00601C7C" w:rsidRDefault="00601C7C" w:rsidP="006240BA">
      <w:pPr>
        <w:pStyle w:val="NomedoAutor"/>
      </w:pPr>
      <w:r>
        <w:t>Letícia dos reis prado</w:t>
      </w:r>
    </w:p>
    <w:p w14:paraId="694A5C30" w14:textId="755D8AEE" w:rsidR="00601C7C" w:rsidRDefault="00601C7C" w:rsidP="00601C7C">
      <w:pPr>
        <w:pStyle w:val="NomedoAutor"/>
      </w:pPr>
      <w:r w:rsidRPr="00601C7C">
        <w:t>Ricardo dos Santos Dias</w:t>
      </w:r>
    </w:p>
    <w:p w14:paraId="23D367FD" w14:textId="77777777" w:rsidR="00601C7C" w:rsidRDefault="00601C7C" w:rsidP="006240BA">
      <w:pPr>
        <w:ind w:firstLine="0"/>
        <w:rPr>
          <w:rFonts w:cs="Arial"/>
        </w:rPr>
      </w:pPr>
    </w:p>
    <w:p w14:paraId="5C7F61D1" w14:textId="77777777" w:rsidR="00601C7C" w:rsidRDefault="00601C7C" w:rsidP="006240BA">
      <w:pPr>
        <w:ind w:firstLine="0"/>
        <w:rPr>
          <w:rFonts w:cs="Arial"/>
        </w:rPr>
      </w:pPr>
    </w:p>
    <w:p w14:paraId="7FD0BB06" w14:textId="77777777" w:rsidR="00601C7C" w:rsidRPr="006240BA" w:rsidRDefault="00601C7C" w:rsidP="006240BA">
      <w:pPr>
        <w:ind w:firstLine="0"/>
        <w:rPr>
          <w:rFonts w:cs="Arial"/>
        </w:rPr>
      </w:pPr>
    </w:p>
    <w:p w14:paraId="416EB916" w14:textId="1767C504" w:rsidR="00440BD6" w:rsidRPr="006240BA" w:rsidRDefault="000D41C0" w:rsidP="006240BA">
      <w:pPr>
        <w:pStyle w:val="TtulodoTrabalho"/>
        <w:rPr>
          <w:sz w:val="28"/>
        </w:rPr>
      </w:pPr>
      <w:r w:rsidRPr="000D41C0">
        <w:rPr>
          <w:sz w:val="28"/>
        </w:rPr>
        <w:t>TRABALHO A4</w:t>
      </w:r>
      <w:r w:rsidR="000609DE">
        <w:rPr>
          <w:sz w:val="28"/>
        </w:rPr>
        <w:t>:</w:t>
      </w:r>
    </w:p>
    <w:p w14:paraId="4FBF513D" w14:textId="4E4ED029" w:rsidR="009C2E4F" w:rsidRPr="000D41C0" w:rsidRDefault="000D41C0" w:rsidP="006240BA">
      <w:pPr>
        <w:pStyle w:val="SubttulodoTrabalho"/>
        <w:rPr>
          <w:sz w:val="28"/>
        </w:rPr>
      </w:pPr>
      <w:r w:rsidRPr="000D41C0">
        <w:rPr>
          <w:sz w:val="28"/>
        </w:rPr>
        <w:t>Fac</w:t>
      </w:r>
    </w:p>
    <w:p w14:paraId="25D05A3C" w14:textId="77777777" w:rsidR="009C2E4F" w:rsidRDefault="009C2E4F" w:rsidP="006240BA">
      <w:pPr>
        <w:ind w:firstLine="0"/>
        <w:rPr>
          <w:rFonts w:cs="Arial"/>
        </w:rPr>
      </w:pPr>
    </w:p>
    <w:p w14:paraId="77F4BD16" w14:textId="77777777" w:rsidR="009C2E4F" w:rsidRDefault="009C2E4F" w:rsidP="006240BA">
      <w:pPr>
        <w:ind w:firstLine="0"/>
        <w:rPr>
          <w:rFonts w:cs="Arial"/>
        </w:rPr>
      </w:pPr>
    </w:p>
    <w:p w14:paraId="7871CB74" w14:textId="77777777" w:rsidR="00601C7C" w:rsidRDefault="00601C7C" w:rsidP="006240BA">
      <w:pPr>
        <w:ind w:firstLine="0"/>
        <w:rPr>
          <w:rFonts w:cs="Arial"/>
        </w:rPr>
      </w:pPr>
    </w:p>
    <w:p w14:paraId="1988BE4F" w14:textId="77777777" w:rsidR="00601C7C" w:rsidRPr="006240BA" w:rsidRDefault="00601C7C" w:rsidP="006240BA">
      <w:pPr>
        <w:ind w:firstLine="0"/>
        <w:rPr>
          <w:rFonts w:cs="Arial"/>
        </w:rPr>
      </w:pPr>
    </w:p>
    <w:p w14:paraId="0306F92B" w14:textId="77777777" w:rsidR="00A60554" w:rsidRPr="006240BA" w:rsidRDefault="00A60554" w:rsidP="006240BA">
      <w:pPr>
        <w:ind w:firstLine="0"/>
        <w:rPr>
          <w:rFonts w:cs="Arial"/>
        </w:rPr>
      </w:pPr>
    </w:p>
    <w:p w14:paraId="3D91A9FB" w14:textId="410909A0" w:rsidR="00FC0C76" w:rsidRPr="00530A1A" w:rsidRDefault="00905F71" w:rsidP="006240BA">
      <w:pPr>
        <w:pStyle w:val="LocaleAno"/>
        <w:rPr>
          <w:color w:val="000000" w:themeColor="text1"/>
        </w:rPr>
      </w:pPr>
      <w:r>
        <w:rPr>
          <w:color w:val="000000" w:themeColor="text1"/>
        </w:rPr>
        <w:t>Rio de Janeiro</w:t>
      </w:r>
      <w:r w:rsidR="00530A1A">
        <w:rPr>
          <w:color w:val="000000" w:themeColor="text1"/>
        </w:rPr>
        <w:t>/</w:t>
      </w:r>
      <w:r>
        <w:rPr>
          <w:color w:val="000000" w:themeColor="text1"/>
        </w:rPr>
        <w:t>RJ</w:t>
      </w:r>
    </w:p>
    <w:p w14:paraId="1832E758" w14:textId="61C4B663" w:rsidR="003E6166" w:rsidRPr="000D41C0" w:rsidRDefault="00530A1A" w:rsidP="006240BA">
      <w:pPr>
        <w:pStyle w:val="LocaleAno"/>
      </w:pPr>
      <w:r w:rsidRPr="00530A1A">
        <w:rPr>
          <w:color w:val="000000" w:themeColor="text1"/>
        </w:rPr>
        <w:t>20</w:t>
      </w:r>
      <w:r w:rsidR="000D41C0">
        <w:t>26</w:t>
      </w:r>
    </w:p>
    <w:p w14:paraId="73E1C753" w14:textId="4967BBF6" w:rsidR="00F54D1F" w:rsidRPr="006240BA" w:rsidRDefault="00F54D1F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7FA66F4A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ANA CAROLINA DE SOUZA ARAÚJO</w:t>
      </w:r>
    </w:p>
    <w:p w14:paraId="2F086BE2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ÁNGELICA LIMA</w:t>
      </w:r>
    </w:p>
    <w:p w14:paraId="711F9CA2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ANNA CAROLINA MILITÃO DOS SANTOS</w:t>
      </w:r>
    </w:p>
    <w:p w14:paraId="64C8E364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CAMILE MONTEIRO</w:t>
      </w:r>
    </w:p>
    <w:p w14:paraId="09C86CF1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DAVI MATOS DOS SANTOS</w:t>
      </w:r>
    </w:p>
    <w:p w14:paraId="69080575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FELIPE GABRIEL FERRAZ DOS SANTOS</w:t>
      </w:r>
    </w:p>
    <w:p w14:paraId="73C64446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JOÃO LUCAS TAVARES DOS SANTOS</w:t>
      </w:r>
    </w:p>
    <w:p w14:paraId="18362B6A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KAMILLE MONTEIRO</w:t>
      </w:r>
    </w:p>
    <w:p w14:paraId="712C5041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LUCAS RATS FERREIRA</w:t>
      </w:r>
    </w:p>
    <w:p w14:paraId="4C0FCA25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LETÍCIA DOS REIS PRADO</w:t>
      </w:r>
    </w:p>
    <w:p w14:paraId="5C7682D8" w14:textId="14CAC316" w:rsidR="00F54D1F" w:rsidRPr="006240BA" w:rsidRDefault="00601C7C" w:rsidP="00601C7C">
      <w:pPr>
        <w:ind w:firstLine="0"/>
        <w:jc w:val="center"/>
        <w:rPr>
          <w:rFonts w:cs="Arial"/>
        </w:rPr>
      </w:pPr>
      <w:r w:rsidRPr="00601C7C">
        <w:rPr>
          <w:rFonts w:cs="Arial"/>
          <w:caps/>
        </w:rPr>
        <w:t>RICARDO DOS SANTOS DIAS</w:t>
      </w:r>
    </w:p>
    <w:p w14:paraId="4986706F" w14:textId="77777777" w:rsidR="00F54D1F" w:rsidRPr="006240BA" w:rsidRDefault="00F54D1F" w:rsidP="006240BA">
      <w:pPr>
        <w:ind w:firstLine="0"/>
        <w:rPr>
          <w:rFonts w:cs="Arial"/>
        </w:rPr>
      </w:pPr>
    </w:p>
    <w:p w14:paraId="67C45A12" w14:textId="77777777" w:rsidR="00606253" w:rsidRPr="006240BA" w:rsidRDefault="00606253" w:rsidP="006240BA">
      <w:pPr>
        <w:ind w:firstLine="0"/>
        <w:rPr>
          <w:rFonts w:cs="Arial"/>
        </w:rPr>
      </w:pPr>
    </w:p>
    <w:p w14:paraId="72C061F7" w14:textId="3A5627AC" w:rsidR="000609DE" w:rsidRPr="006240BA" w:rsidRDefault="00601C7C" w:rsidP="000609DE">
      <w:pPr>
        <w:pStyle w:val="TtulodoTrabalho"/>
        <w:rPr>
          <w:sz w:val="28"/>
        </w:rPr>
      </w:pPr>
      <w:r>
        <w:rPr>
          <w:sz w:val="28"/>
        </w:rPr>
        <w:t>trabalho a4</w:t>
      </w:r>
      <w:r w:rsidR="000609DE">
        <w:rPr>
          <w:sz w:val="28"/>
        </w:rPr>
        <w:t>:</w:t>
      </w:r>
    </w:p>
    <w:p w14:paraId="597B437B" w14:textId="686A680E" w:rsidR="000609DE" w:rsidRPr="000D41C0" w:rsidRDefault="000D41C0" w:rsidP="000609DE">
      <w:pPr>
        <w:pStyle w:val="SubttulodoTrabalho"/>
        <w:rPr>
          <w:sz w:val="28"/>
        </w:rPr>
      </w:pPr>
      <w:r w:rsidRPr="000D41C0">
        <w:rPr>
          <w:sz w:val="28"/>
        </w:rPr>
        <w:t>Fac</w:t>
      </w:r>
    </w:p>
    <w:p w14:paraId="68D89E2C" w14:textId="77777777" w:rsidR="000028AB" w:rsidRPr="006240BA" w:rsidRDefault="000028AB" w:rsidP="006240BA">
      <w:pPr>
        <w:pStyle w:val="TtulodoTrabalho"/>
        <w:rPr>
          <w:sz w:val="28"/>
        </w:rPr>
      </w:pPr>
    </w:p>
    <w:p w14:paraId="271D6592" w14:textId="77777777" w:rsidR="00F54D1F" w:rsidRPr="006240BA" w:rsidRDefault="00F54D1F" w:rsidP="00601C7C">
      <w:pPr>
        <w:ind w:firstLine="0"/>
        <w:rPr>
          <w:rFonts w:cs="Arial"/>
        </w:rPr>
      </w:pPr>
    </w:p>
    <w:p w14:paraId="2DCE509B" w14:textId="1D3FD4C5" w:rsidR="00B23E6C" w:rsidRPr="006240BA" w:rsidRDefault="000D41C0" w:rsidP="006240BA">
      <w:pPr>
        <w:pStyle w:val="EstiloNotadeMonografiaNegrito"/>
        <w:ind w:left="4253"/>
      </w:pPr>
      <w:r>
        <w:t>Trabalho A4</w:t>
      </w:r>
      <w:r w:rsidR="000609DE">
        <w:t xml:space="preserve"> </w:t>
      </w:r>
      <w:r w:rsidR="00F87A2D" w:rsidRPr="006240BA">
        <w:t xml:space="preserve">para </w:t>
      </w:r>
      <w:r w:rsidR="000609DE">
        <w:t>cumprimento do componente curricular</w:t>
      </w:r>
      <w:r>
        <w:t xml:space="preserve"> Laboratório de Desenvolvimento de Software </w:t>
      </w:r>
      <w:r w:rsidR="000609DE">
        <w:t>do</w:t>
      </w:r>
      <w:r>
        <w:t>s</w:t>
      </w:r>
      <w:r w:rsidR="000609DE">
        <w:t xml:space="preserve"> Curso</w:t>
      </w:r>
      <w:r>
        <w:t xml:space="preserve">s de Engenharia da Computação e Ciência da Computação </w:t>
      </w:r>
      <w:r w:rsidR="000609DE" w:rsidRPr="000609DE">
        <w:rPr>
          <w:color w:val="000000" w:themeColor="text1"/>
        </w:rPr>
        <w:t>d</w:t>
      </w:r>
      <w:r w:rsidR="00905F71">
        <w:rPr>
          <w:color w:val="000000" w:themeColor="text1"/>
        </w:rPr>
        <w:t>a Universidade Veiga de Almeida</w:t>
      </w:r>
      <w:r w:rsidR="00F87A2D" w:rsidRPr="006240BA">
        <w:t>.</w:t>
      </w:r>
    </w:p>
    <w:p w14:paraId="484CCD55" w14:textId="77777777" w:rsidR="008675DB" w:rsidRPr="006240BA" w:rsidRDefault="008675DB" w:rsidP="006240BA">
      <w:pPr>
        <w:ind w:firstLine="0"/>
        <w:jc w:val="center"/>
        <w:rPr>
          <w:rFonts w:cs="Arial"/>
        </w:rPr>
      </w:pPr>
    </w:p>
    <w:p w14:paraId="456E1530" w14:textId="77777777" w:rsidR="00606253" w:rsidRPr="006240BA" w:rsidRDefault="00606253" w:rsidP="006240BA">
      <w:pPr>
        <w:ind w:firstLine="0"/>
        <w:jc w:val="center"/>
        <w:rPr>
          <w:rFonts w:cs="Arial"/>
        </w:rPr>
      </w:pPr>
    </w:p>
    <w:p w14:paraId="2B2FAE14" w14:textId="77777777" w:rsidR="00F54D1F" w:rsidRPr="006240BA" w:rsidRDefault="00F54D1F" w:rsidP="006240BA">
      <w:pPr>
        <w:pStyle w:val="NomedoOrientador"/>
      </w:pPr>
      <w:r w:rsidRPr="006240BA">
        <w:t xml:space="preserve">Orientador: </w:t>
      </w:r>
      <w:r w:rsidRPr="000609DE">
        <w:rPr>
          <w:color w:val="FF0000"/>
        </w:rPr>
        <w:t>Nome</w:t>
      </w:r>
      <w:r w:rsidR="005E612B" w:rsidRPr="000609DE">
        <w:rPr>
          <w:color w:val="FF0000"/>
        </w:rPr>
        <w:t xml:space="preserve"> completo</w:t>
      </w:r>
      <w:r w:rsidRPr="000609DE">
        <w:rPr>
          <w:color w:val="FF0000"/>
        </w:rPr>
        <w:t xml:space="preserve"> do </w:t>
      </w:r>
      <w:r w:rsidR="00D049E7" w:rsidRPr="000609DE">
        <w:rPr>
          <w:color w:val="FF0000"/>
        </w:rPr>
        <w:t>O</w:t>
      </w:r>
      <w:r w:rsidRPr="000609DE">
        <w:rPr>
          <w:color w:val="FF0000"/>
        </w:rPr>
        <w:t>rientador</w:t>
      </w:r>
    </w:p>
    <w:p w14:paraId="5F35EE5C" w14:textId="77777777" w:rsidR="00100EDC" w:rsidRPr="006240BA" w:rsidRDefault="004F7A05" w:rsidP="006240BA">
      <w:pPr>
        <w:pStyle w:val="NomedoOrientador"/>
      </w:pPr>
      <w:r w:rsidRPr="006240BA">
        <w:t xml:space="preserve">Co-orientador: </w:t>
      </w:r>
      <w:r w:rsidR="00DB4675" w:rsidRPr="000609DE">
        <w:rPr>
          <w:color w:val="FF0000"/>
        </w:rPr>
        <w:t>Nome</w:t>
      </w:r>
      <w:r w:rsidR="005E612B" w:rsidRPr="000609DE">
        <w:rPr>
          <w:color w:val="FF0000"/>
        </w:rPr>
        <w:t xml:space="preserve"> completo</w:t>
      </w:r>
      <w:r w:rsidR="00DB4675" w:rsidRPr="000609DE">
        <w:rPr>
          <w:color w:val="FF0000"/>
        </w:rPr>
        <w:t xml:space="preserve"> do co-orientador</w:t>
      </w:r>
      <w:r w:rsidR="00223F3F" w:rsidRPr="000609DE">
        <w:rPr>
          <w:color w:val="FF0000"/>
        </w:rPr>
        <w:t xml:space="preserve"> </w:t>
      </w:r>
      <w:r w:rsidRPr="000609DE">
        <w:rPr>
          <w:color w:val="FF0000"/>
        </w:rPr>
        <w:t>(se houver)</w:t>
      </w:r>
    </w:p>
    <w:p w14:paraId="43DADC7D" w14:textId="77777777" w:rsidR="002B347D" w:rsidRPr="006240BA" w:rsidRDefault="002B347D" w:rsidP="006240BA">
      <w:pPr>
        <w:ind w:firstLine="0"/>
        <w:rPr>
          <w:rFonts w:cs="Arial"/>
        </w:rPr>
      </w:pPr>
    </w:p>
    <w:p w14:paraId="3E498EE3" w14:textId="77777777" w:rsidR="002B347D" w:rsidRPr="006240BA" w:rsidRDefault="002B347D" w:rsidP="006240BA">
      <w:pPr>
        <w:ind w:firstLine="0"/>
        <w:rPr>
          <w:rFonts w:cs="Arial"/>
        </w:rPr>
      </w:pPr>
    </w:p>
    <w:p w14:paraId="26FB6E63" w14:textId="77777777" w:rsidR="002B347D" w:rsidRPr="006240BA" w:rsidRDefault="002B347D" w:rsidP="006240BA">
      <w:pPr>
        <w:ind w:firstLine="0"/>
        <w:rPr>
          <w:rFonts w:cs="Arial"/>
        </w:rPr>
      </w:pPr>
    </w:p>
    <w:p w14:paraId="0BB0B11C" w14:textId="77777777" w:rsidR="002B347D" w:rsidRDefault="002B347D" w:rsidP="006240BA">
      <w:pPr>
        <w:ind w:firstLine="0"/>
        <w:rPr>
          <w:rFonts w:cs="Arial"/>
        </w:rPr>
      </w:pPr>
    </w:p>
    <w:p w14:paraId="04F78D12" w14:textId="77777777" w:rsidR="000D41C0" w:rsidRPr="006240BA" w:rsidRDefault="000D41C0" w:rsidP="006240BA">
      <w:pPr>
        <w:ind w:firstLine="0"/>
        <w:rPr>
          <w:rFonts w:cs="Arial"/>
        </w:rPr>
      </w:pPr>
    </w:p>
    <w:p w14:paraId="5D08C09E" w14:textId="09C5934F" w:rsidR="00530A1A" w:rsidRPr="00530A1A" w:rsidRDefault="008C66B3" w:rsidP="00530A1A">
      <w:pPr>
        <w:pStyle w:val="LocaleAno"/>
        <w:rPr>
          <w:color w:val="000000" w:themeColor="text1"/>
        </w:rPr>
      </w:pPr>
      <w:r>
        <w:rPr>
          <w:color w:val="000000" w:themeColor="text1"/>
        </w:rPr>
        <w:t>Rio de Janeiro</w:t>
      </w:r>
      <w:r w:rsidR="00530A1A">
        <w:rPr>
          <w:color w:val="000000" w:themeColor="text1"/>
        </w:rPr>
        <w:t>/</w:t>
      </w:r>
      <w:r>
        <w:rPr>
          <w:color w:val="000000" w:themeColor="text1"/>
        </w:rPr>
        <w:t>RJ</w:t>
      </w:r>
    </w:p>
    <w:p w14:paraId="61FF77A9" w14:textId="248A240E" w:rsidR="006A0066" w:rsidRPr="00601C7C" w:rsidRDefault="00530A1A" w:rsidP="00601C7C">
      <w:pPr>
        <w:pStyle w:val="LocaleAno"/>
        <w:rPr>
          <w:color w:val="000000" w:themeColor="text1"/>
        </w:rPr>
      </w:pPr>
      <w:r w:rsidRPr="00530A1A">
        <w:rPr>
          <w:color w:val="000000" w:themeColor="text1"/>
        </w:rPr>
        <w:t>20</w:t>
      </w:r>
      <w:r w:rsidR="00601C7C">
        <w:t>26</w:t>
      </w:r>
      <w:r w:rsidR="00100EDC" w:rsidRPr="006240BA">
        <w:br w:type="page"/>
      </w:r>
    </w:p>
    <w:p w14:paraId="209E6CE2" w14:textId="77777777" w:rsidR="00F60110" w:rsidRPr="006240BA" w:rsidRDefault="00857D4C" w:rsidP="006240BA">
      <w:pPr>
        <w:pStyle w:val="Resumo"/>
      </w:pPr>
      <w:r w:rsidRPr="006240BA">
        <w:lastRenderedPageBreak/>
        <w:t>RESUMO</w:t>
      </w:r>
    </w:p>
    <w:p w14:paraId="78C3CF73" w14:textId="77777777" w:rsidR="00F86891" w:rsidRPr="007769EC" w:rsidRDefault="00F86891" w:rsidP="008C66B3">
      <w:pPr>
        <w:spacing w:after="100" w:afterAutospacing="1" w:line="240" w:lineRule="auto"/>
        <w:ind w:firstLine="0"/>
        <w:rPr>
          <w:rFonts w:cs="Arial"/>
          <w:color w:val="0000FF"/>
        </w:rPr>
      </w:pPr>
      <w:r w:rsidRPr="007769EC">
        <w:rPr>
          <w:rFonts w:cs="Arial"/>
          <w:color w:val="0000FF"/>
        </w:rPr>
        <w:t xml:space="preserve">Deve ser digitado com </w:t>
      </w:r>
      <w:r w:rsidRPr="007769EC">
        <w:rPr>
          <w:rFonts w:cs="Arial"/>
          <w:b/>
          <w:bCs/>
          <w:color w:val="0000FF"/>
        </w:rPr>
        <w:t xml:space="preserve">espaçamento </w:t>
      </w:r>
      <w:r w:rsidR="00C00032" w:rsidRPr="007769EC">
        <w:rPr>
          <w:rFonts w:cs="Arial"/>
          <w:b/>
          <w:bCs/>
          <w:color w:val="0000FF"/>
        </w:rPr>
        <w:t>simples</w:t>
      </w:r>
      <w:r w:rsidRPr="007769EC">
        <w:rPr>
          <w:rFonts w:cs="Arial"/>
          <w:color w:val="0000FF"/>
        </w:rPr>
        <w:t xml:space="preserve"> e conter de </w:t>
      </w:r>
      <w:r w:rsidRPr="007769EC">
        <w:rPr>
          <w:rFonts w:cs="Arial"/>
          <w:b/>
          <w:bCs/>
          <w:color w:val="0000FF"/>
        </w:rPr>
        <w:t>150 a 500</w:t>
      </w:r>
      <w:r w:rsidR="00C00032" w:rsidRPr="007769EC">
        <w:rPr>
          <w:rFonts w:cs="Arial"/>
          <w:color w:val="0000FF"/>
        </w:rPr>
        <w:t xml:space="preserve"> palavras, em apenas um único parágrafo.</w:t>
      </w:r>
    </w:p>
    <w:p w14:paraId="0AFA5535" w14:textId="77777777" w:rsidR="00F86891" w:rsidRPr="007769EC" w:rsidRDefault="00F86891" w:rsidP="008C66B3">
      <w:pPr>
        <w:spacing w:after="100" w:afterAutospacing="1" w:line="240" w:lineRule="auto"/>
        <w:ind w:firstLine="0"/>
        <w:rPr>
          <w:rFonts w:cs="Arial"/>
          <w:b/>
          <w:bCs/>
          <w:color w:val="0000FF"/>
        </w:rPr>
      </w:pPr>
      <w:r w:rsidRPr="007769EC">
        <w:rPr>
          <w:rFonts w:cs="Arial"/>
          <w:color w:val="0000FF"/>
        </w:rPr>
        <w:t>Utilizar a terceira pessoa do singular, os verbos na voz ativa e evitar o uso de símbolos e contrações que não sejam de uso corrente.</w:t>
      </w:r>
    </w:p>
    <w:p w14:paraId="40A3916B" w14:textId="08420043" w:rsidR="004F4072" w:rsidRPr="007769EC" w:rsidRDefault="00F86891" w:rsidP="00C06DFF">
      <w:pPr>
        <w:spacing w:after="100" w:afterAutospacing="1"/>
        <w:ind w:firstLine="0"/>
        <w:rPr>
          <w:rFonts w:cs="Arial"/>
          <w:color w:val="0000FF"/>
        </w:rPr>
      </w:pPr>
      <w:r w:rsidRPr="007769EC">
        <w:rPr>
          <w:rFonts w:cs="Arial"/>
          <w:b/>
          <w:bCs/>
          <w:color w:val="000000" w:themeColor="text1"/>
        </w:rPr>
        <w:t>Palavras-chave</w:t>
      </w:r>
      <w:r w:rsidRPr="007769EC">
        <w:rPr>
          <w:rFonts w:cs="Arial"/>
          <w:color w:val="000000" w:themeColor="text1"/>
        </w:rPr>
        <w:t xml:space="preserve">: </w:t>
      </w:r>
      <w:r w:rsidRPr="007769EC">
        <w:rPr>
          <w:rFonts w:cs="Arial"/>
          <w:color w:val="0000FF"/>
        </w:rPr>
        <w:t>separadas entre si por ponto e</w:t>
      </w:r>
      <w:r w:rsidR="002B0351">
        <w:rPr>
          <w:rFonts w:cs="Arial"/>
          <w:color w:val="0000FF"/>
        </w:rPr>
        <w:t xml:space="preserve"> vírgula e</w:t>
      </w:r>
      <w:r w:rsidRPr="007769EC">
        <w:rPr>
          <w:rFonts w:cs="Arial"/>
          <w:color w:val="0000FF"/>
        </w:rPr>
        <w:t xml:space="preserve"> finalizadas por ponto.</w:t>
      </w:r>
    </w:p>
    <w:p w14:paraId="5E0E946E" w14:textId="4733DFDC" w:rsidR="004F4072" w:rsidRDefault="003E6166" w:rsidP="00C06DFF">
      <w:pPr>
        <w:ind w:firstLine="0"/>
        <w:jc w:val="center"/>
        <w:rPr>
          <w:rFonts w:cs="Arial"/>
          <w:b/>
          <w:bCs/>
        </w:rPr>
      </w:pPr>
      <w:r w:rsidRPr="006240BA">
        <w:rPr>
          <w:rFonts w:cs="Arial"/>
        </w:rPr>
        <w:br w:type="page"/>
      </w:r>
      <w:r w:rsidR="00C06DFF" w:rsidRPr="00C06DFF">
        <w:rPr>
          <w:rFonts w:cs="Arial"/>
          <w:b/>
          <w:bCs/>
        </w:rPr>
        <w:lastRenderedPageBreak/>
        <w:t xml:space="preserve">LISTA DE </w:t>
      </w:r>
      <w:r w:rsidR="008C66B3">
        <w:rPr>
          <w:rFonts w:cs="Arial"/>
          <w:b/>
          <w:bCs/>
        </w:rPr>
        <w:t>FIGURAS</w:t>
      </w:r>
      <w:r w:rsidR="0029229B">
        <w:rPr>
          <w:rFonts w:cs="Arial"/>
          <w:b/>
          <w:bCs/>
        </w:rPr>
        <w:t xml:space="preserve"> </w:t>
      </w:r>
      <w:r w:rsidR="0029229B" w:rsidRPr="0029229B">
        <w:rPr>
          <w:rFonts w:cs="Arial"/>
          <w:b/>
          <w:bCs/>
          <w:color w:val="FF0000"/>
        </w:rPr>
        <w:t>(se houver)</w:t>
      </w:r>
    </w:p>
    <w:p w14:paraId="706122A4" w14:textId="77777777" w:rsidR="008E4341" w:rsidRPr="00C06DFF" w:rsidRDefault="008E4341" w:rsidP="00C06DFF">
      <w:pPr>
        <w:ind w:firstLine="0"/>
        <w:jc w:val="center"/>
        <w:rPr>
          <w:rFonts w:cs="Arial"/>
          <w:b/>
          <w:bCs/>
        </w:rPr>
      </w:pPr>
    </w:p>
    <w:p w14:paraId="597ACFE2" w14:textId="68513AB3" w:rsidR="008E4341" w:rsidRPr="008E4341" w:rsidRDefault="00BD3699" w:rsidP="006240BA">
      <w:pPr>
        <w:ind w:firstLine="0"/>
        <w:rPr>
          <w:rFonts w:cs="Arial"/>
          <w:color w:val="0000FF"/>
        </w:rPr>
      </w:pPr>
      <w:r w:rsidRPr="008E4341">
        <w:rPr>
          <w:rFonts w:cs="Arial"/>
          <w:bCs/>
          <w:color w:val="0000FF"/>
        </w:rPr>
        <w:t>Relação de cada ilustração</w:t>
      </w:r>
      <w:r w:rsidR="008C66B3">
        <w:rPr>
          <w:rFonts w:cs="Arial"/>
          <w:bCs/>
          <w:color w:val="0000FF"/>
        </w:rPr>
        <w:t>/imagem/foto</w:t>
      </w:r>
      <w:r w:rsidRPr="008E4341">
        <w:rPr>
          <w:rFonts w:cs="Arial"/>
          <w:bCs/>
          <w:color w:val="0000FF"/>
        </w:rPr>
        <w:t xml:space="preserve"> de acordo com a ordem apresentada no texto, devendo incluir</w:t>
      </w:r>
      <w:r w:rsidRPr="008E4341">
        <w:rPr>
          <w:rFonts w:cs="Arial"/>
          <w:color w:val="0000FF"/>
        </w:rPr>
        <w:t>: palavra designativa, acompanhada do número de ocorrência no texto (em algarismos arábicos) e seu título</w:t>
      </w:r>
      <w:r w:rsidR="00C00032" w:rsidRPr="008E4341">
        <w:rPr>
          <w:rFonts w:cs="Arial"/>
          <w:color w:val="0000FF"/>
        </w:rPr>
        <w:t xml:space="preserve">. </w:t>
      </w:r>
    </w:p>
    <w:p w14:paraId="5785F6EE" w14:textId="77777777" w:rsidR="008E4341" w:rsidRPr="008E4341" w:rsidRDefault="008E4341" w:rsidP="006240BA">
      <w:pPr>
        <w:ind w:firstLine="0"/>
        <w:rPr>
          <w:rFonts w:cs="Arial"/>
          <w:color w:val="0000FF"/>
        </w:rPr>
      </w:pPr>
    </w:p>
    <w:p w14:paraId="495EDC88" w14:textId="77777777" w:rsidR="00BD3699" w:rsidRPr="008E4341" w:rsidRDefault="00C00032" w:rsidP="006240BA">
      <w:pPr>
        <w:ind w:firstLine="0"/>
        <w:rPr>
          <w:rFonts w:cs="Arial"/>
          <w:color w:val="0000FF"/>
        </w:rPr>
      </w:pPr>
      <w:r w:rsidRPr="008E4341">
        <w:rPr>
          <w:rFonts w:cs="Arial"/>
          <w:color w:val="0000FF"/>
        </w:rPr>
        <w:t>Obs: Gráficos e imagens são tratados como “figura”</w:t>
      </w:r>
      <w:r w:rsidR="00BD3699" w:rsidRPr="008E4341">
        <w:rPr>
          <w:rFonts w:cs="Arial"/>
          <w:color w:val="0000FF"/>
        </w:rPr>
        <w:t xml:space="preserve">. </w:t>
      </w:r>
    </w:p>
    <w:p w14:paraId="573F1F9A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2BAC3AC0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0956AF7F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5D974326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0EF7E27F" w14:textId="715686F8" w:rsidR="00B52C93" w:rsidRPr="00C06DFF" w:rsidRDefault="00900130" w:rsidP="00C06DFF">
      <w:pPr>
        <w:ind w:firstLine="0"/>
        <w:jc w:val="center"/>
        <w:rPr>
          <w:rFonts w:cs="Arial"/>
          <w:b/>
          <w:bCs/>
        </w:rPr>
      </w:pPr>
      <w:r w:rsidRPr="006240BA">
        <w:rPr>
          <w:rFonts w:cs="Arial"/>
          <w:b/>
          <w:bCs/>
          <w:color w:val="FF0000"/>
        </w:rPr>
        <w:br w:type="page"/>
      </w:r>
      <w:r w:rsidR="00C06DFF" w:rsidRPr="00C06DFF">
        <w:rPr>
          <w:rFonts w:cs="Arial"/>
          <w:b/>
          <w:bCs/>
        </w:rPr>
        <w:lastRenderedPageBreak/>
        <w:t xml:space="preserve">LISTA DE TABELAS </w:t>
      </w:r>
      <w:r w:rsidR="0029229B" w:rsidRPr="0029229B">
        <w:rPr>
          <w:rFonts w:cs="Arial"/>
          <w:b/>
          <w:bCs/>
          <w:color w:val="FF0000"/>
        </w:rPr>
        <w:t>(se houver)</w:t>
      </w:r>
    </w:p>
    <w:p w14:paraId="56B8E5DF" w14:textId="77777777" w:rsidR="00BA5538" w:rsidRPr="006240BA" w:rsidRDefault="00BA5538" w:rsidP="006240BA">
      <w:pPr>
        <w:ind w:firstLine="0"/>
        <w:rPr>
          <w:rFonts w:cs="Arial"/>
        </w:rPr>
      </w:pPr>
    </w:p>
    <w:p w14:paraId="0E577DA6" w14:textId="77777777" w:rsidR="00C403C9" w:rsidRPr="00D7151D" w:rsidRDefault="00BD3699" w:rsidP="006240BA">
      <w:pPr>
        <w:ind w:firstLine="0"/>
        <w:rPr>
          <w:rFonts w:cs="Arial"/>
          <w:color w:val="0070C0"/>
        </w:rPr>
      </w:pPr>
      <w:r w:rsidRPr="00D7151D">
        <w:rPr>
          <w:rFonts w:cs="Arial"/>
          <w:bCs/>
          <w:color w:val="0070C0"/>
        </w:rPr>
        <w:t>Relação de cada tabela de acor</w:t>
      </w:r>
      <w:r w:rsidR="007769EC" w:rsidRPr="00D7151D">
        <w:rPr>
          <w:rFonts w:cs="Arial"/>
          <w:bCs/>
          <w:color w:val="0070C0"/>
        </w:rPr>
        <w:t>do com a ordem em que aparece </w:t>
      </w:r>
      <w:r w:rsidRPr="00D7151D">
        <w:rPr>
          <w:rFonts w:cs="Arial"/>
          <w:bCs/>
          <w:color w:val="0070C0"/>
        </w:rPr>
        <w:t>no texto, devendo apresentar</w:t>
      </w:r>
      <w:r w:rsidRPr="00D7151D">
        <w:rPr>
          <w:rFonts w:cs="Arial"/>
          <w:color w:val="0070C0"/>
        </w:rPr>
        <w:t xml:space="preserve">: palavra designativa, acompanhada do número de ocorrência no texto (algarismos arábicos) e seu título e da legenda, todos em letras minúsculas. </w:t>
      </w:r>
    </w:p>
    <w:p w14:paraId="4D7BF06B" w14:textId="77777777" w:rsidR="0087639D" w:rsidRPr="006240BA" w:rsidRDefault="00900130" w:rsidP="00D945D5">
      <w:pPr>
        <w:ind w:firstLine="0"/>
        <w:jc w:val="center"/>
        <w:rPr>
          <w:rFonts w:cs="Arial"/>
          <w:b/>
          <w:bCs/>
          <w:color w:val="FF0000"/>
        </w:rPr>
      </w:pPr>
      <w:r w:rsidRPr="006240BA">
        <w:rPr>
          <w:rFonts w:cs="Arial"/>
          <w:b/>
          <w:bCs/>
          <w:color w:val="FF0000"/>
        </w:rPr>
        <w:br w:type="page"/>
      </w:r>
    </w:p>
    <w:p w14:paraId="26C30BAB" w14:textId="77777777" w:rsidR="00900130" w:rsidRPr="006240BA" w:rsidRDefault="00DD6056" w:rsidP="006240BA">
      <w:pPr>
        <w:pStyle w:val="TtuloSumrio"/>
      </w:pPr>
      <w:r w:rsidRPr="006240BA">
        <w:lastRenderedPageBreak/>
        <w:t>SUMÁRIO</w:t>
      </w:r>
    </w:p>
    <w:p w14:paraId="1F3566DF" w14:textId="358F868E" w:rsidR="002B0351" w:rsidRDefault="00611F62">
      <w:pPr>
        <w:pStyle w:val="Sumrio1"/>
        <w:rPr>
          <w:rFonts w:asciiTheme="minorHAnsi" w:eastAsiaTheme="minorEastAsia" w:hAnsiTheme="minorHAnsi" w:cstheme="minorBidi"/>
          <w:b w:val="0"/>
        </w:rPr>
      </w:pPr>
      <w:r w:rsidRPr="006240BA">
        <w:rPr>
          <w:rFonts w:cs="Arial"/>
        </w:rPr>
        <w:fldChar w:fldCharType="begin"/>
      </w:r>
      <w:r w:rsidRPr="006240BA">
        <w:rPr>
          <w:rFonts w:cs="Arial"/>
        </w:rPr>
        <w:instrText xml:space="preserve"> TOC \o "1-3" \h \z \t "Título Referências;1;Título Glossário;1;Título Apêndice;1;Título Seção Primária;1;Título Seção Secundária;2;Título Seção Terciária;3;Título Seção Quaternária;4;Título Seção Quinária;5;Título Introdução;1;Título Conclusão;1" </w:instrText>
      </w:r>
      <w:r w:rsidRPr="006240BA">
        <w:rPr>
          <w:rFonts w:cs="Arial"/>
        </w:rPr>
        <w:fldChar w:fldCharType="separate"/>
      </w:r>
      <w:hyperlink w:anchor="_Toc162896120" w:history="1">
        <w:r w:rsidR="002B0351" w:rsidRPr="004C25D6">
          <w:rPr>
            <w:rStyle w:val="Hyperlink"/>
          </w:rPr>
          <w:t>1</w:t>
        </w:r>
        <w:r w:rsidR="00D7151D">
          <w:rPr>
            <w:rStyle w:val="Hyperlink"/>
          </w:rPr>
          <w:t>.</w:t>
        </w:r>
        <w:r w:rsidR="002B0351" w:rsidRPr="004C25D6">
          <w:rPr>
            <w:rStyle w:val="Hyperlink"/>
          </w:rPr>
          <w:t xml:space="preserve"> INTRODUÇÃO</w:t>
        </w:r>
        <w:r w:rsidR="002B0351">
          <w:rPr>
            <w:webHidden/>
          </w:rPr>
          <w:tab/>
        </w:r>
        <w:r w:rsidR="002B0351">
          <w:rPr>
            <w:webHidden/>
          </w:rPr>
          <w:fldChar w:fldCharType="begin"/>
        </w:r>
        <w:r w:rsidR="002B0351">
          <w:rPr>
            <w:webHidden/>
          </w:rPr>
          <w:instrText xml:space="preserve"> PAGEREF _Toc162896120 \h </w:instrText>
        </w:r>
        <w:r w:rsidR="002B0351">
          <w:rPr>
            <w:webHidden/>
          </w:rPr>
        </w:r>
        <w:r w:rsidR="002B0351">
          <w:rPr>
            <w:webHidden/>
          </w:rPr>
          <w:fldChar w:fldCharType="separate"/>
        </w:r>
        <w:r w:rsidR="002B0351">
          <w:rPr>
            <w:webHidden/>
          </w:rPr>
          <w:t>6</w:t>
        </w:r>
        <w:r w:rsidR="002B0351">
          <w:rPr>
            <w:webHidden/>
          </w:rPr>
          <w:fldChar w:fldCharType="end"/>
        </w:r>
      </w:hyperlink>
    </w:p>
    <w:p w14:paraId="5EB84609" w14:textId="5E29B580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1" w:history="1">
        <w:r w:rsidRPr="004C25D6">
          <w:rPr>
            <w:rStyle w:val="Hyperlink"/>
          </w:rPr>
          <w:t>2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COMUNIDADE (Externa/interna)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E63BCFB" w14:textId="0124C705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2" w:history="1">
        <w:r w:rsidRPr="004C25D6">
          <w:rPr>
            <w:rStyle w:val="Hyperlink"/>
          </w:rPr>
          <w:t>3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55D0BC" w14:textId="7AF3C448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3" w:history="1">
        <w:r w:rsidRPr="004C25D6">
          <w:rPr>
            <w:rStyle w:val="Hyperlink"/>
          </w:rPr>
          <w:t>4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RESULTADOS E 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E35972E" w14:textId="74BE0A92" w:rsidR="002B0351" w:rsidRDefault="00D7151D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4" w:history="1">
        <w:r>
          <w:rPr>
            <w:rStyle w:val="Hyperlink"/>
          </w:rPr>
          <w:t>5.</w:t>
        </w:r>
        <w:r w:rsidR="002B0351" w:rsidRPr="004C25D6">
          <w:rPr>
            <w:rStyle w:val="Hyperlink"/>
          </w:rPr>
          <w:t xml:space="preserve"> CONSIDERAÇÕES FINAIS</w:t>
        </w:r>
        <w:r w:rsidR="002B0351">
          <w:rPr>
            <w:webHidden/>
          </w:rPr>
          <w:tab/>
        </w:r>
        <w:r w:rsidR="002B0351">
          <w:rPr>
            <w:webHidden/>
          </w:rPr>
          <w:fldChar w:fldCharType="begin"/>
        </w:r>
        <w:r w:rsidR="002B0351">
          <w:rPr>
            <w:webHidden/>
          </w:rPr>
          <w:instrText xml:space="preserve"> PAGEREF _Toc162896124 \h </w:instrText>
        </w:r>
        <w:r w:rsidR="002B0351">
          <w:rPr>
            <w:webHidden/>
          </w:rPr>
        </w:r>
        <w:r w:rsidR="002B0351">
          <w:rPr>
            <w:webHidden/>
          </w:rPr>
          <w:fldChar w:fldCharType="separate"/>
        </w:r>
        <w:r w:rsidR="002B0351">
          <w:rPr>
            <w:webHidden/>
          </w:rPr>
          <w:t>10</w:t>
        </w:r>
        <w:r w:rsidR="002B0351">
          <w:rPr>
            <w:webHidden/>
          </w:rPr>
          <w:fldChar w:fldCharType="end"/>
        </w:r>
      </w:hyperlink>
    </w:p>
    <w:p w14:paraId="68F5CC93" w14:textId="26EA3127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5" w:history="1">
        <w:r w:rsidRPr="004C25D6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8B60FD3" w14:textId="75658899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6" w:history="1">
        <w:r w:rsidRPr="004C25D6">
          <w:rPr>
            <w:rStyle w:val="Hyperlink"/>
          </w:rPr>
          <w:t>APÊNDICES – se houver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B89E520" w14:textId="5FAE1CD0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7" w:history="1">
        <w:r w:rsidRPr="004C25D6">
          <w:rPr>
            <w:rStyle w:val="Hyperlink"/>
          </w:rPr>
          <w:t>ANEXOS – se houver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FACB7E3" w14:textId="3427BD70" w:rsidR="007C700A" w:rsidRPr="006240BA" w:rsidRDefault="00611F62" w:rsidP="006240BA">
      <w:pPr>
        <w:ind w:firstLine="0"/>
        <w:rPr>
          <w:rFonts w:cs="Arial"/>
          <w:color w:val="FF0000"/>
        </w:rPr>
      </w:pPr>
      <w:r w:rsidRPr="006240BA">
        <w:rPr>
          <w:rFonts w:cs="Arial"/>
          <w:noProof/>
          <w:color w:val="FF0000"/>
        </w:rPr>
        <w:fldChar w:fldCharType="end"/>
      </w:r>
    </w:p>
    <w:p w14:paraId="201789DC" w14:textId="77777777" w:rsidR="0068488D" w:rsidRPr="006240BA" w:rsidRDefault="0068488D" w:rsidP="006240BA">
      <w:pPr>
        <w:pStyle w:val="TtuloIntroduo"/>
      </w:pPr>
    </w:p>
    <w:p w14:paraId="42108348" w14:textId="77777777" w:rsidR="00996561" w:rsidRPr="006240BA" w:rsidRDefault="00996561" w:rsidP="006240BA">
      <w:pPr>
        <w:ind w:firstLine="0"/>
        <w:rPr>
          <w:rFonts w:cs="Arial"/>
        </w:rPr>
        <w:sectPr w:rsidR="00996561" w:rsidRPr="006240BA" w:rsidSect="00905F71">
          <w:headerReference w:type="default" r:id="rId9"/>
          <w:footerReference w:type="even" r:id="rId10"/>
          <w:footerReference w:type="default" r:id="rId11"/>
          <w:pgSz w:w="11906" w:h="16838" w:code="9"/>
          <w:pgMar w:top="993" w:right="1134" w:bottom="1134" w:left="1701" w:header="709" w:footer="709" w:gutter="0"/>
          <w:pgNumType w:start="0"/>
          <w:cols w:space="708"/>
          <w:docGrid w:linePitch="360"/>
        </w:sectPr>
      </w:pPr>
    </w:p>
    <w:p w14:paraId="0E892A24" w14:textId="422C38E5" w:rsidR="007F004C" w:rsidRPr="006240BA" w:rsidRDefault="00692BB5" w:rsidP="002B0351">
      <w:pPr>
        <w:pStyle w:val="Ttulo1"/>
      </w:pPr>
      <w:bookmarkStart w:id="0" w:name="_Toc162896120"/>
      <w:r w:rsidRPr="006240BA">
        <w:lastRenderedPageBreak/>
        <w:t>1</w:t>
      </w:r>
      <w:r w:rsidR="00D7151D">
        <w:t>.</w:t>
      </w:r>
      <w:r w:rsidRPr="006240BA">
        <w:t xml:space="preserve"> </w:t>
      </w:r>
      <w:r w:rsidR="006240BA" w:rsidRPr="006240BA">
        <w:t>INTRODUÇÃO</w:t>
      </w:r>
      <w:bookmarkEnd w:id="0"/>
    </w:p>
    <w:p w14:paraId="238010B1" w14:textId="07D8F834" w:rsidR="007C700A" w:rsidRDefault="00654215" w:rsidP="00007A2A">
      <w:pPr>
        <w:pStyle w:val="Ttulo2"/>
      </w:pPr>
      <w:r>
        <w:t xml:space="preserve">1.1 </w:t>
      </w:r>
      <w:r w:rsidR="000D41C0" w:rsidRPr="000D41C0">
        <w:t>Descrição</w:t>
      </w:r>
    </w:p>
    <w:p w14:paraId="2A19838B" w14:textId="55603B3D" w:rsidR="000D41C0" w:rsidRDefault="00654215" w:rsidP="00007A2A">
      <w:pPr>
        <w:pStyle w:val="Ttulo3"/>
      </w:pPr>
      <w:r>
        <w:t xml:space="preserve">1.1.1 </w:t>
      </w:r>
      <w:r w:rsidR="000D41C0">
        <w:t>Definição</w:t>
      </w:r>
      <w:r>
        <w:t>:</w:t>
      </w:r>
    </w:p>
    <w:p w14:paraId="280C5EBC" w14:textId="0650CDE6" w:rsidR="00654215" w:rsidRPr="00654215" w:rsidRDefault="00654215" w:rsidP="00654215">
      <w:r w:rsidRPr="00654215">
        <w:t>Uma aplicação web de gestão de cuidados domiciliares que funciona como um prontuário digital colaborativo, integrado com controle de jornada (ponto)</w:t>
      </w:r>
      <w:r>
        <w:t xml:space="preserve"> dos cuidadores</w:t>
      </w:r>
      <w:r w:rsidRPr="00654215">
        <w:t xml:space="preserve"> e agenda médica.</w:t>
      </w:r>
    </w:p>
    <w:p w14:paraId="694B82BB" w14:textId="1DC62403" w:rsidR="00654215" w:rsidRDefault="00654215" w:rsidP="00654215">
      <w:pPr>
        <w:pStyle w:val="Ttulo3"/>
      </w:pPr>
      <w:r>
        <w:t xml:space="preserve">1.1.2 </w:t>
      </w:r>
      <w:r w:rsidR="000D41C0">
        <w:t>Objetivo Geral</w:t>
      </w:r>
    </w:p>
    <w:p w14:paraId="2B483325" w14:textId="75717ACD" w:rsidR="00654215" w:rsidRDefault="00654215" w:rsidP="00654215">
      <w:pPr>
        <w:spacing w:after="100" w:afterAutospacing="1"/>
        <w:rPr>
          <w:rFonts w:cs="Arial"/>
        </w:rPr>
      </w:pPr>
      <w:r w:rsidRPr="00654215">
        <w:rPr>
          <w:rFonts w:cs="Arial"/>
        </w:rPr>
        <w:t>Desenvolver uma ferramenta web que facilite e torne transparente o acompanhamento da rotina de pacientes assistidos por cuidadoras. O sistema visa organizar as informações de saúde para as famílias e otimizar o registro de atividades, ocorrências e horários por parte dos profissionais.</w:t>
      </w:r>
    </w:p>
    <w:p w14:paraId="7BCB11D9" w14:textId="69C6BF83" w:rsidR="00654215" w:rsidRDefault="00654215" w:rsidP="00654215">
      <w:pPr>
        <w:pStyle w:val="Ttulo3"/>
      </w:pPr>
      <w:r>
        <w:t xml:space="preserve">1.1.3 </w:t>
      </w:r>
      <w:r w:rsidR="000D41C0">
        <w:t>Cliente</w:t>
      </w:r>
    </w:p>
    <w:p w14:paraId="7D05D933" w14:textId="0826416C" w:rsidR="00654215" w:rsidRDefault="00654215" w:rsidP="00654215">
      <w:r w:rsidRPr="00654215">
        <w:t>O cliente principal e público-alvo são pessoas e famílias que possuem entes queridos necessitando de cuidadoras.</w:t>
      </w:r>
    </w:p>
    <w:p w14:paraId="659E77BA" w14:textId="77777777" w:rsidR="00654215" w:rsidRPr="00654215" w:rsidRDefault="00654215" w:rsidP="00654215"/>
    <w:p w14:paraId="139F55AE" w14:textId="00E845B4" w:rsidR="000D41C0" w:rsidRDefault="00654215" w:rsidP="00654215">
      <w:pPr>
        <w:pStyle w:val="Ttulo2"/>
      </w:pPr>
      <w:r>
        <w:t xml:space="preserve">1.2 </w:t>
      </w:r>
      <w:r w:rsidR="000D41C0">
        <w:t>Justificativa</w:t>
      </w:r>
    </w:p>
    <w:p w14:paraId="63CA7D2C" w14:textId="4AE3874A" w:rsidR="00654215" w:rsidRDefault="00654215" w:rsidP="00654215">
      <w:pPr>
        <w:spacing w:after="100" w:afterAutospacing="1"/>
        <w:rPr>
          <w:rFonts w:cs="Arial"/>
        </w:rPr>
      </w:pPr>
      <w:r w:rsidRPr="00654215">
        <w:rPr>
          <w:rFonts w:cs="Arial"/>
        </w:rPr>
        <w:t>A gestão do cuidado domiciliar frequentemente sofre com falhas de comunicação, anotações perdidas em cadernos e dificuldade de acompanhamento da rotina quando o familiar responsável não está fisicamente presente. A falta de um histórico centralizado pode gerar insegurança para a família e dificuldades na passagem de plantão entre as cuidadoras.</w:t>
      </w:r>
      <w:r w:rsidR="000D41C0">
        <w:rPr>
          <w:rFonts w:cs="Arial"/>
        </w:rPr>
        <w:tab/>
      </w:r>
    </w:p>
    <w:p w14:paraId="44454BB5" w14:textId="009555F8" w:rsidR="000D41C0" w:rsidRDefault="00654215" w:rsidP="00654215">
      <w:pPr>
        <w:pStyle w:val="Ttulo3"/>
      </w:pPr>
      <w:r>
        <w:t xml:space="preserve">1.2.1 </w:t>
      </w:r>
      <w:r w:rsidR="000D41C0">
        <w:t>Problemas</w:t>
      </w:r>
    </w:p>
    <w:p w14:paraId="3A36E4A0" w14:textId="72D36C7C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t>Desorganização, perda de informações ou esquecimento de datas de consultas e exames médicos importantes.</w:t>
      </w:r>
    </w:p>
    <w:p w14:paraId="42CDC8E2" w14:textId="00516BF6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t>Falta de clareza e controle sobre o cumprimento dos horários de entrada e saída dos plantões.</w:t>
      </w:r>
    </w:p>
    <w:p w14:paraId="15BBAB3D" w14:textId="6BA05107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lastRenderedPageBreak/>
        <w:t>Ausência de um histórico seguro e padronizado (prontuário) com as ocorrências diárias do paciente, dificultando a comunicação entre diferentes cuidadores e a família.</w:t>
      </w:r>
    </w:p>
    <w:p w14:paraId="565080A9" w14:textId="5E9FDDE2" w:rsidR="000D41C0" w:rsidRDefault="00654215" w:rsidP="00654215">
      <w:pPr>
        <w:pStyle w:val="Ttulo3"/>
      </w:pPr>
      <w:r>
        <w:t xml:space="preserve">1.2.2 </w:t>
      </w:r>
      <w:r w:rsidR="000D41C0">
        <w:t>Necessidades</w:t>
      </w:r>
    </w:p>
    <w:p w14:paraId="55242E67" w14:textId="43BD6EDC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 ambiente centralizado e de interface amigável para armazenar o cronograma médico e os contatos dos profissionais de saúde do paciente.</w:t>
      </w:r>
    </w:p>
    <w:p w14:paraId="0C7F6B63" w14:textId="40990CF7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Uma funcionalidade de "bater ponto"</w:t>
      </w:r>
      <w:r>
        <w:rPr>
          <w:rFonts w:cs="Arial"/>
        </w:rPr>
        <w:t>, que mostre a localização no momento do registro,</w:t>
      </w:r>
      <w:r w:rsidRPr="00654215">
        <w:rPr>
          <w:rFonts w:cs="Arial"/>
        </w:rPr>
        <w:t xml:space="preserve"> que ofereça um registro confiável da jornada de trabalho das cuidadoras.</w:t>
      </w:r>
    </w:p>
    <w:p w14:paraId="21B5B00F" w14:textId="0F47776E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 espaço para anotações em tempo real (diário de bordo/prontuário), disponível apenas enquanto o plantão estiver aberto, garantindo que qualquer ocorrência seja documentada e imediatamente visível para a família.</w:t>
      </w:r>
    </w:p>
    <w:p w14:paraId="12B4092D" w14:textId="77777777" w:rsidR="00654215" w:rsidRDefault="00654215" w:rsidP="006240BA">
      <w:pPr>
        <w:spacing w:after="100" w:afterAutospacing="1"/>
        <w:ind w:firstLine="0"/>
        <w:rPr>
          <w:rFonts w:cs="Arial"/>
        </w:rPr>
      </w:pPr>
    </w:p>
    <w:p w14:paraId="1EA17B99" w14:textId="3D4C3593" w:rsidR="000D41C0" w:rsidRPr="000D41C0" w:rsidRDefault="00654215" w:rsidP="00654215">
      <w:pPr>
        <w:pStyle w:val="Ttulo2"/>
      </w:pPr>
      <w:r>
        <w:t xml:space="preserve">1.3 </w:t>
      </w:r>
      <w:r w:rsidR="000D41C0">
        <w:t>Objetivo Específico</w:t>
      </w:r>
    </w:p>
    <w:p w14:paraId="5233835C" w14:textId="3FA17837" w:rsidR="00654215" w:rsidRDefault="00654215" w:rsidP="00654215">
      <w:pPr>
        <w:pStyle w:val="PargrafodaLista"/>
        <w:numPr>
          <w:ilvl w:val="0"/>
          <w:numId w:val="3"/>
        </w:numPr>
      </w:pPr>
      <w:r>
        <w:t>Módulo de Agenda: Criar uma área para o cadastro e a visualização de datas de consultas, exames e informações de contato dos médicos responsáveis.</w:t>
      </w:r>
    </w:p>
    <w:p w14:paraId="365896F0" w14:textId="1EEACD43" w:rsidR="00654215" w:rsidRDefault="00654215" w:rsidP="00654215">
      <w:pPr>
        <w:pStyle w:val="PargrafodaLista"/>
        <w:numPr>
          <w:ilvl w:val="0"/>
          <w:numId w:val="3"/>
        </w:numPr>
      </w:pPr>
      <w:r>
        <w:t>Controle de Jornada: Desenvolver um sistema de controle de plantão com registro de entrada (check-in) e saída (check-out), ligado ao gps, exclusivo para o perfil das cuidadoras.</w:t>
      </w:r>
    </w:p>
    <w:p w14:paraId="33A918EB" w14:textId="23366C9D" w:rsidR="00654215" w:rsidRDefault="00654215" w:rsidP="00654215">
      <w:pPr>
        <w:pStyle w:val="PargrafodaLista"/>
        <w:numPr>
          <w:ilvl w:val="0"/>
          <w:numId w:val="3"/>
        </w:numPr>
      </w:pPr>
      <w:r>
        <w:t>Prontuário Digital (Diário de Plantão): Implementar um módulo de anotações atrelado ao status do plantão (aberto/fechado), permitindo à cuidadora registrar ocorrências, medicações e estado geral do paciente.</w:t>
      </w:r>
    </w:p>
    <w:p w14:paraId="14920AB8" w14:textId="792DC802" w:rsidR="00D945D5" w:rsidRPr="00654215" w:rsidRDefault="00654215" w:rsidP="00654215">
      <w:pPr>
        <w:pStyle w:val="PargrafodaLista"/>
        <w:numPr>
          <w:ilvl w:val="0"/>
          <w:numId w:val="3"/>
        </w:numPr>
        <w:rPr>
          <w:rFonts w:cs="Arial"/>
        </w:rPr>
      </w:pPr>
      <w:r>
        <w:t>Relatórios de Acompanhamento: Gerar painéis ou relatórios de plantão para que os familiares possam verificar e auditar toda a rotina executada de forma simples e rápida.</w:t>
      </w:r>
      <w:r w:rsidR="00D945D5">
        <w:br w:type="page"/>
      </w:r>
    </w:p>
    <w:p w14:paraId="41B20278" w14:textId="7EEA98B9" w:rsidR="005225E6" w:rsidRPr="006240BA" w:rsidRDefault="00D945D5" w:rsidP="002B0351">
      <w:pPr>
        <w:pStyle w:val="Ttulo1"/>
      </w:pPr>
      <w:bookmarkStart w:id="1" w:name="_Toc162896122"/>
      <w:r>
        <w:lastRenderedPageBreak/>
        <w:t>3</w:t>
      </w:r>
      <w:r w:rsidR="00D7151D">
        <w:t>.</w:t>
      </w:r>
      <w:r>
        <w:t xml:space="preserve"> DESENVOLVIMENTO</w:t>
      </w:r>
      <w:bookmarkEnd w:id="1"/>
    </w:p>
    <w:p w14:paraId="6EC62BF7" w14:textId="1D44D5D1" w:rsidR="00E81791" w:rsidRDefault="00654215" w:rsidP="00654215">
      <w:pPr>
        <w:pStyle w:val="Ttulo2"/>
      </w:pPr>
      <w:r>
        <w:t>3.1 Minimundo</w:t>
      </w:r>
    </w:p>
    <w:p w14:paraId="2F2A1423" w14:textId="72CEED50" w:rsidR="00654215" w:rsidRDefault="00DC2A0A" w:rsidP="00DC2A0A">
      <w:pPr>
        <w:rPr>
          <w:rFonts w:cs="Arial"/>
        </w:rPr>
      </w:pPr>
      <w:r w:rsidRPr="00DC2A0A">
        <w:rPr>
          <w:rFonts w:cs="Arial"/>
        </w:rPr>
        <w:t>A rotina de uma família que possui um ente querido idoso e debilitado exige acompanhamento constante, organização e comunicação eficiente. Para garantir o bem-estar e a segurança da paciente nas atividades diárias, a família atua como a gestora do cuidado e conta com o apoio de profissionais contratadas. Atualmente, duas cuidadoras se revezam no atendimento, operando inicialmente em uma escala de plantões de 48 por 48 horas. No entanto, essa jornada é flexível e frequentemente sofre alterações de acordo com a necessidade da família ou imprevistos, resultando em turnos de durações variadas, o que torna o controle de horas trabalhadas e a prestação de contas um grande desafio. A gestão dessa rotina operacional e clínica é feita de maneira totalmente informal. As cuidadoras utilizam aplicativos de mensagens instantâneas para avisar os familiares sobre o horário em que assumem o plantão, o momento exato da troca de turno com a outra profissional e a finalização da jornada. Esse mesmo canal improvisado é utilizado como um "prontuário não oficial" para relatar intercorrências, alterações no estado de saúde, recusas de alimentação ou eventos atípicos. Essa descentralização das informações gera um histórico fragmentado, dificultando a passagem de plantão entre as cuidadoras e impedindo que a família tenha uma visão clara e consolidada da evolução da paciente ao longo dos dias. Além da rotina domiciliar, o quadro de saúde da idosa exige um acompanhamento médico contínuo, envolvendo uma rede de diferentes especialistas e a realização de exames periódicos. O controle dessa agenda é feito de forma manual em calendários físicos ou anotações avulsas que não são compartilhadas entre todos os envolvidos no cuidado. Essa prática resulta em falhas críticas, como o esquecimento de datas de consultas importantes e a perda de informações essenciais, como o endereço da clínica, a especialidade de urgência ou o contato do médico responsável.</w:t>
      </w:r>
    </w:p>
    <w:p w14:paraId="2163AFAE" w14:textId="77777777" w:rsidR="00654215" w:rsidRDefault="00654215" w:rsidP="006240BA">
      <w:pPr>
        <w:ind w:firstLine="0"/>
        <w:rPr>
          <w:rFonts w:cs="Arial"/>
        </w:rPr>
      </w:pPr>
    </w:p>
    <w:p w14:paraId="30025848" w14:textId="77777777" w:rsidR="00057A08" w:rsidRDefault="00057A08" w:rsidP="006240BA">
      <w:pPr>
        <w:ind w:firstLine="0"/>
        <w:rPr>
          <w:rFonts w:cs="Arial"/>
        </w:rPr>
      </w:pPr>
    </w:p>
    <w:p w14:paraId="09AAB8BC" w14:textId="77777777" w:rsidR="00057A08" w:rsidRDefault="00057A08" w:rsidP="006240BA">
      <w:pPr>
        <w:ind w:firstLine="0"/>
        <w:rPr>
          <w:rFonts w:cs="Arial"/>
        </w:rPr>
      </w:pPr>
    </w:p>
    <w:p w14:paraId="73FA0D59" w14:textId="7F91CBAC" w:rsidR="00057A08" w:rsidRDefault="00057A08" w:rsidP="00057A08">
      <w:pPr>
        <w:pStyle w:val="Ttulo2"/>
      </w:pPr>
      <w:r>
        <w:lastRenderedPageBreak/>
        <w:t>3.2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215"/>
      </w:tblGrid>
      <w:tr w:rsidR="00057A08" w14:paraId="087B3B8C" w14:textId="77777777" w:rsidTr="00057A08">
        <w:tc>
          <w:tcPr>
            <w:tcW w:w="846" w:type="dxa"/>
          </w:tcPr>
          <w:p w14:paraId="0947DEE9" w14:textId="6A4C55DC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Nº</w:t>
            </w:r>
          </w:p>
        </w:tc>
        <w:tc>
          <w:tcPr>
            <w:tcW w:w="8215" w:type="dxa"/>
          </w:tcPr>
          <w:p w14:paraId="253F4D0A" w14:textId="3750D5F2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</w:tr>
      <w:tr w:rsidR="00057A08" w14:paraId="0D8781FF" w14:textId="77777777" w:rsidTr="00057A08">
        <w:tc>
          <w:tcPr>
            <w:tcW w:w="846" w:type="dxa"/>
          </w:tcPr>
          <w:p w14:paraId="7AA82533" w14:textId="6FE77D0D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RN01</w:t>
            </w:r>
          </w:p>
        </w:tc>
        <w:tc>
          <w:tcPr>
            <w:tcW w:w="8215" w:type="dxa"/>
          </w:tcPr>
          <w:p w14:paraId="1FA81056" w14:textId="06F75367" w:rsidR="00057A08" w:rsidRDefault="00057A08" w:rsidP="006240BA">
            <w:pPr>
              <w:ind w:firstLine="0"/>
              <w:rPr>
                <w:rFonts w:cs="Arial"/>
              </w:rPr>
            </w:pPr>
            <w:r w:rsidRPr="00057A08">
              <w:rPr>
                <w:rFonts w:cs="Arial"/>
              </w:rPr>
              <w:t>O check-in só pode ser realizado se o GPS validar que a cuidadora está na residência do paciente.</w:t>
            </w:r>
          </w:p>
        </w:tc>
      </w:tr>
      <w:tr w:rsidR="00057A08" w14:paraId="5C3C0700" w14:textId="77777777" w:rsidTr="00057A08">
        <w:tc>
          <w:tcPr>
            <w:tcW w:w="846" w:type="dxa"/>
          </w:tcPr>
          <w:p w14:paraId="2292C371" w14:textId="1EB5490C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RN02</w:t>
            </w:r>
          </w:p>
        </w:tc>
        <w:tc>
          <w:tcPr>
            <w:tcW w:w="8215" w:type="dxa"/>
          </w:tcPr>
          <w:p w14:paraId="73609B8B" w14:textId="4CADDDEE" w:rsidR="00057A08" w:rsidRDefault="00057A08" w:rsidP="006240BA">
            <w:pPr>
              <w:ind w:firstLine="0"/>
              <w:rPr>
                <w:rFonts w:cs="Arial"/>
              </w:rPr>
            </w:pPr>
            <w:r w:rsidRPr="00057A08">
              <w:rPr>
                <w:rFonts w:cs="Arial"/>
              </w:rPr>
              <w:t xml:space="preserve">As anotações do diário de </w:t>
            </w:r>
            <w:r>
              <w:rPr>
                <w:rFonts w:cs="Arial"/>
              </w:rPr>
              <w:t>plantão</w:t>
            </w:r>
            <w:r w:rsidRPr="00057A08">
              <w:rPr>
                <w:rFonts w:cs="Arial"/>
              </w:rPr>
              <w:t xml:space="preserve"> só podem ser editadas enquanto </w:t>
            </w:r>
            <w:r>
              <w:rPr>
                <w:rFonts w:cs="Arial"/>
              </w:rPr>
              <w:t xml:space="preserve">ele </w:t>
            </w:r>
            <w:r w:rsidRPr="00057A08">
              <w:rPr>
                <w:rFonts w:cs="Arial"/>
              </w:rPr>
              <w:t>estiver "Aberto".</w:t>
            </w:r>
          </w:p>
        </w:tc>
      </w:tr>
      <w:tr w:rsidR="00057A08" w14:paraId="009AC871" w14:textId="77777777" w:rsidTr="00057A08">
        <w:tc>
          <w:tcPr>
            <w:tcW w:w="846" w:type="dxa"/>
          </w:tcPr>
          <w:p w14:paraId="05E56D3C" w14:textId="2BC00570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RN03</w:t>
            </w:r>
          </w:p>
        </w:tc>
        <w:tc>
          <w:tcPr>
            <w:tcW w:w="8215" w:type="dxa"/>
          </w:tcPr>
          <w:p w14:paraId="4D9C4F4B" w14:textId="13D27B96" w:rsidR="00057A08" w:rsidRDefault="00057A08" w:rsidP="006240BA">
            <w:pPr>
              <w:ind w:firstLine="0"/>
              <w:rPr>
                <w:rFonts w:cs="Arial"/>
              </w:rPr>
            </w:pPr>
            <w:r w:rsidRPr="00057A08">
              <w:rPr>
                <w:rFonts w:cs="Arial"/>
              </w:rPr>
              <w:t>O familiar gestor tem permissão total de leitura para todos os relatórios e históricos.</w:t>
            </w:r>
          </w:p>
        </w:tc>
      </w:tr>
      <w:tr w:rsidR="00057A08" w14:paraId="16A78509" w14:textId="77777777" w:rsidTr="00057A08">
        <w:tc>
          <w:tcPr>
            <w:tcW w:w="846" w:type="dxa"/>
          </w:tcPr>
          <w:p w14:paraId="4D084282" w14:textId="009D5662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RN04</w:t>
            </w:r>
          </w:p>
        </w:tc>
        <w:tc>
          <w:tcPr>
            <w:tcW w:w="8215" w:type="dxa"/>
          </w:tcPr>
          <w:p w14:paraId="50EC5C8E" w14:textId="7CF09405" w:rsidR="00057A08" w:rsidRDefault="00F062D2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Quem marca na agenda os as consultas de médicos ou exames são os familiares.</w:t>
            </w:r>
          </w:p>
        </w:tc>
      </w:tr>
      <w:tr w:rsidR="006056BE" w14:paraId="6AF0422F" w14:textId="77777777" w:rsidTr="00057A08">
        <w:tc>
          <w:tcPr>
            <w:tcW w:w="846" w:type="dxa"/>
          </w:tcPr>
          <w:p w14:paraId="7198B91A" w14:textId="1638BBB3" w:rsidR="006056BE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RN05</w:t>
            </w:r>
          </w:p>
        </w:tc>
        <w:tc>
          <w:tcPr>
            <w:tcW w:w="8215" w:type="dxa"/>
          </w:tcPr>
          <w:p w14:paraId="0B021BC6" w14:textId="3C3B68B9" w:rsidR="006056BE" w:rsidRDefault="006056BE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Não é permitido que possua 2 plantões abertos ao mesmo tempo.</w:t>
            </w:r>
          </w:p>
        </w:tc>
      </w:tr>
      <w:tr w:rsidR="006056BE" w14:paraId="3B7AD7B4" w14:textId="77777777" w:rsidTr="00057A08">
        <w:tc>
          <w:tcPr>
            <w:tcW w:w="846" w:type="dxa"/>
          </w:tcPr>
          <w:p w14:paraId="509CB9AC" w14:textId="0E43A08B" w:rsidR="006056BE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RN06</w:t>
            </w:r>
          </w:p>
        </w:tc>
        <w:tc>
          <w:tcPr>
            <w:tcW w:w="8215" w:type="dxa"/>
          </w:tcPr>
          <w:p w14:paraId="278BDBC5" w14:textId="303B452D" w:rsidR="006056BE" w:rsidRDefault="006056BE" w:rsidP="006240BA">
            <w:pPr>
              <w:ind w:firstLine="0"/>
              <w:rPr>
                <w:rFonts w:cs="Arial"/>
              </w:rPr>
            </w:pPr>
          </w:p>
        </w:tc>
      </w:tr>
    </w:tbl>
    <w:p w14:paraId="3858A40E" w14:textId="77777777" w:rsidR="00057A08" w:rsidRDefault="00057A08" w:rsidP="006240BA">
      <w:pPr>
        <w:ind w:firstLine="0"/>
        <w:rPr>
          <w:rFonts w:cs="Arial"/>
        </w:rPr>
      </w:pPr>
    </w:p>
    <w:p w14:paraId="79719445" w14:textId="74015769" w:rsidR="00057A08" w:rsidRDefault="00057A08" w:rsidP="00057A08">
      <w:pPr>
        <w:pStyle w:val="Ttulo2"/>
      </w:pPr>
      <w:r>
        <w:t>3.3 Requisitos Funcionais</w:t>
      </w:r>
    </w:p>
    <w:p w14:paraId="688275BB" w14:textId="77777777" w:rsidR="00057A08" w:rsidRDefault="00057A08" w:rsidP="006240BA">
      <w:pPr>
        <w:ind w:firstLine="0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4"/>
        <w:gridCol w:w="1724"/>
        <w:gridCol w:w="5155"/>
        <w:gridCol w:w="1348"/>
      </w:tblGrid>
      <w:tr w:rsidR="00057A08" w14:paraId="5BF5B781" w14:textId="77777777" w:rsidTr="006B0ED9">
        <w:tc>
          <w:tcPr>
            <w:tcW w:w="839" w:type="dxa"/>
          </w:tcPr>
          <w:p w14:paraId="02CFD761" w14:textId="0324C51B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Nº</w:t>
            </w:r>
          </w:p>
        </w:tc>
        <w:tc>
          <w:tcPr>
            <w:tcW w:w="1141" w:type="dxa"/>
          </w:tcPr>
          <w:p w14:paraId="7A864DBF" w14:textId="71B7FE29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RF</w:t>
            </w:r>
          </w:p>
        </w:tc>
        <w:tc>
          <w:tcPr>
            <w:tcW w:w="5704" w:type="dxa"/>
          </w:tcPr>
          <w:p w14:paraId="0D618A5C" w14:textId="7483826E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377" w:type="dxa"/>
          </w:tcPr>
          <w:p w14:paraId="72059A19" w14:textId="75C3D58B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Ator</w:t>
            </w:r>
          </w:p>
        </w:tc>
      </w:tr>
      <w:tr w:rsidR="00057A08" w14:paraId="5996E557" w14:textId="77777777" w:rsidTr="006B0ED9">
        <w:tc>
          <w:tcPr>
            <w:tcW w:w="839" w:type="dxa"/>
          </w:tcPr>
          <w:p w14:paraId="7C8DA49B" w14:textId="385EEED6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RF01</w:t>
            </w:r>
          </w:p>
        </w:tc>
        <w:tc>
          <w:tcPr>
            <w:tcW w:w="1141" w:type="dxa"/>
          </w:tcPr>
          <w:p w14:paraId="60F0B8DB" w14:textId="3FA1FD7E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Médico</w:t>
            </w:r>
          </w:p>
        </w:tc>
        <w:tc>
          <w:tcPr>
            <w:tcW w:w="5704" w:type="dxa"/>
          </w:tcPr>
          <w:p w14:paraId="37137746" w14:textId="4FFB2E99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o cadastro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0DF08ECA" w14:textId="25DB3421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>de médicos, incluindo nome, especialidade e contatos.</w:t>
            </w:r>
          </w:p>
        </w:tc>
        <w:tc>
          <w:tcPr>
            <w:tcW w:w="1377" w:type="dxa"/>
          </w:tcPr>
          <w:p w14:paraId="60A29E11" w14:textId="42DB4226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51861B15" w14:textId="77777777" w:rsidTr="006B0ED9">
        <w:tc>
          <w:tcPr>
            <w:tcW w:w="839" w:type="dxa"/>
          </w:tcPr>
          <w:p w14:paraId="0CE91B6B" w14:textId="6258C4C9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2</w:t>
            </w:r>
          </w:p>
        </w:tc>
        <w:tc>
          <w:tcPr>
            <w:tcW w:w="1141" w:type="dxa"/>
          </w:tcPr>
          <w:p w14:paraId="65CD7F0E" w14:textId="064B83E1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</w:t>
            </w:r>
            <w:r>
              <w:rPr>
                <w:rFonts w:cs="Arial"/>
              </w:rPr>
              <w:t xml:space="preserve"> Familiar</w:t>
            </w:r>
          </w:p>
        </w:tc>
        <w:tc>
          <w:tcPr>
            <w:tcW w:w="5704" w:type="dxa"/>
          </w:tcPr>
          <w:p w14:paraId="2855601C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a gestão</w:t>
            </w:r>
            <w:r>
              <w:rPr>
                <w:rFonts w:cs="Arial"/>
              </w:rPr>
              <w:t xml:space="preserve"> e cadastro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17903C37" w14:textId="4679D41B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 dos perfis dos familiares responsáveis pelo gerenciamento do cuidado.</w:t>
            </w:r>
          </w:p>
        </w:tc>
        <w:tc>
          <w:tcPr>
            <w:tcW w:w="1377" w:type="dxa"/>
          </w:tcPr>
          <w:p w14:paraId="1362D4B0" w14:textId="4135AA83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7F53286C" w14:textId="77777777" w:rsidTr="006B0ED9">
        <w:tc>
          <w:tcPr>
            <w:tcW w:w="839" w:type="dxa"/>
          </w:tcPr>
          <w:p w14:paraId="20C9E8D8" w14:textId="44DC5E5B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3</w:t>
            </w:r>
          </w:p>
        </w:tc>
        <w:tc>
          <w:tcPr>
            <w:tcW w:w="1141" w:type="dxa"/>
          </w:tcPr>
          <w:p w14:paraId="7CF675BD" w14:textId="4DC6F5CF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Paciente</w:t>
            </w:r>
          </w:p>
        </w:tc>
        <w:tc>
          <w:tcPr>
            <w:tcW w:w="5704" w:type="dxa"/>
          </w:tcPr>
          <w:p w14:paraId="1D3C4BDE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 xml:space="preserve">O sistema deve permitir o cadastro (inclusão, alteração, exclusão e </w:t>
            </w:r>
          </w:p>
          <w:p w14:paraId="160FDA9C" w14:textId="5F304885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 xml:space="preserve">consulta) do paciente </w:t>
            </w:r>
            <w:r>
              <w:rPr>
                <w:rFonts w:cs="Arial"/>
              </w:rPr>
              <w:t>que receberá os cuidados</w:t>
            </w:r>
            <w:r w:rsidRPr="00F062D2">
              <w:rPr>
                <w:rFonts w:cs="Arial"/>
              </w:rPr>
              <w:t>.</w:t>
            </w:r>
          </w:p>
        </w:tc>
        <w:tc>
          <w:tcPr>
            <w:tcW w:w="1377" w:type="dxa"/>
          </w:tcPr>
          <w:p w14:paraId="79424B64" w14:textId="0C8E112D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41075CB7" w14:textId="77777777" w:rsidTr="006B0ED9">
        <w:tc>
          <w:tcPr>
            <w:tcW w:w="839" w:type="dxa"/>
          </w:tcPr>
          <w:p w14:paraId="3442A30F" w14:textId="6B200D45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4</w:t>
            </w:r>
          </w:p>
        </w:tc>
        <w:tc>
          <w:tcPr>
            <w:tcW w:w="1141" w:type="dxa"/>
          </w:tcPr>
          <w:p w14:paraId="7B76389C" w14:textId="626B87BE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Cuidador</w:t>
            </w:r>
          </w:p>
        </w:tc>
        <w:tc>
          <w:tcPr>
            <w:tcW w:w="5704" w:type="dxa"/>
          </w:tcPr>
          <w:p w14:paraId="7940C339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o cadastro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0166A16D" w14:textId="64104AF9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 das cuidadoras.</w:t>
            </w:r>
          </w:p>
        </w:tc>
        <w:tc>
          <w:tcPr>
            <w:tcW w:w="1377" w:type="dxa"/>
          </w:tcPr>
          <w:p w14:paraId="594B83AD" w14:textId="448DBCBA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208A429E" w14:textId="77777777" w:rsidTr="006B0ED9">
        <w:tc>
          <w:tcPr>
            <w:tcW w:w="839" w:type="dxa"/>
          </w:tcPr>
          <w:p w14:paraId="527CA7C1" w14:textId="3BD812EE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lastRenderedPageBreak/>
              <w:t>RF0</w:t>
            </w:r>
            <w:r>
              <w:rPr>
                <w:rFonts w:cs="Arial"/>
              </w:rPr>
              <w:t>5</w:t>
            </w:r>
          </w:p>
        </w:tc>
        <w:tc>
          <w:tcPr>
            <w:tcW w:w="1141" w:type="dxa"/>
          </w:tcPr>
          <w:p w14:paraId="133C77B3" w14:textId="6BD1A33D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</w:t>
            </w:r>
            <w:r w:rsidR="00F062D2">
              <w:rPr>
                <w:rFonts w:cs="Arial"/>
              </w:rPr>
              <w:t xml:space="preserve"> Consulta</w:t>
            </w:r>
          </w:p>
        </w:tc>
        <w:tc>
          <w:tcPr>
            <w:tcW w:w="5704" w:type="dxa"/>
          </w:tcPr>
          <w:p w14:paraId="11C8C6AD" w14:textId="43D46928" w:rsidR="00057A08" w:rsidRDefault="006056BE" w:rsidP="006240BA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permitir o agendamento e visualização de consultas e exames médicos na agenda.</w:t>
            </w:r>
          </w:p>
        </w:tc>
        <w:tc>
          <w:tcPr>
            <w:tcW w:w="1377" w:type="dxa"/>
          </w:tcPr>
          <w:p w14:paraId="5E7A9A9C" w14:textId="452E37BC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F062D2" w14:paraId="6ECD7D5F" w14:textId="77777777" w:rsidTr="006B0ED9">
        <w:tc>
          <w:tcPr>
            <w:tcW w:w="839" w:type="dxa"/>
          </w:tcPr>
          <w:p w14:paraId="5895A561" w14:textId="7B34F477" w:rsidR="00F062D2" w:rsidRPr="00057A08" w:rsidRDefault="00F062D2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RF06</w:t>
            </w:r>
          </w:p>
        </w:tc>
        <w:tc>
          <w:tcPr>
            <w:tcW w:w="1141" w:type="dxa"/>
          </w:tcPr>
          <w:p w14:paraId="7FF66ADA" w14:textId="36399722" w:rsidR="00F062D2" w:rsidRDefault="00F062D2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Registrar Ponto</w:t>
            </w:r>
          </w:p>
        </w:tc>
        <w:tc>
          <w:tcPr>
            <w:tcW w:w="5704" w:type="dxa"/>
          </w:tcPr>
          <w:p w14:paraId="2B6E2DA0" w14:textId="4A0958FC" w:rsidR="00001D31" w:rsidRDefault="006056BE" w:rsidP="00001D31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registrar os horários de entrada (check-in) e saída (check-out) integrados à localização via GPS</w:t>
            </w:r>
            <w:r w:rsidR="00001D31">
              <w:rPr>
                <w:rFonts w:cs="Arial"/>
              </w:rPr>
              <w:t xml:space="preserve"> impedindo</w:t>
            </w:r>
            <w:r w:rsidR="00001D31" w:rsidRPr="00001D31">
              <w:rPr>
                <w:rFonts w:cs="Arial"/>
              </w:rPr>
              <w:t xml:space="preserve"> o check-in caso o cuidador esteja fora de um raio determinado da residência do paciente.</w:t>
            </w:r>
          </w:p>
        </w:tc>
        <w:tc>
          <w:tcPr>
            <w:tcW w:w="1377" w:type="dxa"/>
          </w:tcPr>
          <w:p w14:paraId="3CD9137D" w14:textId="1130A06D" w:rsidR="00F062D2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Cuidador</w:t>
            </w:r>
          </w:p>
        </w:tc>
      </w:tr>
      <w:tr w:rsidR="00F062D2" w14:paraId="2B77ECC5" w14:textId="77777777" w:rsidTr="006B0ED9">
        <w:tc>
          <w:tcPr>
            <w:tcW w:w="839" w:type="dxa"/>
          </w:tcPr>
          <w:p w14:paraId="1D99A38C" w14:textId="359D2501" w:rsidR="00F062D2" w:rsidRDefault="00F062D2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</w:rPr>
              <w:t>7</w:t>
            </w:r>
          </w:p>
        </w:tc>
        <w:tc>
          <w:tcPr>
            <w:tcW w:w="1141" w:type="dxa"/>
          </w:tcPr>
          <w:p w14:paraId="2A23E7BC" w14:textId="28DC21CD" w:rsidR="00F062D2" w:rsidRDefault="00F062D2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diário de Plantão.</w:t>
            </w:r>
          </w:p>
        </w:tc>
        <w:tc>
          <w:tcPr>
            <w:tcW w:w="5704" w:type="dxa"/>
          </w:tcPr>
          <w:p w14:paraId="3E7DE1C7" w14:textId="376F9BBE" w:rsidR="00F062D2" w:rsidRDefault="006056BE" w:rsidP="006240BA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permitir o registro de ocorrências, medicações e estado geral do paciente durante o plantão aberto.</w:t>
            </w:r>
          </w:p>
        </w:tc>
        <w:tc>
          <w:tcPr>
            <w:tcW w:w="1377" w:type="dxa"/>
          </w:tcPr>
          <w:p w14:paraId="7E4B57E5" w14:textId="45FCB893" w:rsidR="00F062D2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Cuidador</w:t>
            </w:r>
          </w:p>
        </w:tc>
      </w:tr>
      <w:tr w:rsidR="00F062D2" w14:paraId="54165166" w14:textId="77777777" w:rsidTr="006B0ED9">
        <w:tc>
          <w:tcPr>
            <w:tcW w:w="839" w:type="dxa"/>
          </w:tcPr>
          <w:p w14:paraId="44859426" w14:textId="2B789B27" w:rsidR="00F062D2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RF08</w:t>
            </w:r>
          </w:p>
        </w:tc>
        <w:tc>
          <w:tcPr>
            <w:tcW w:w="1141" w:type="dxa"/>
          </w:tcPr>
          <w:p w14:paraId="53914993" w14:textId="2B3EEEBC" w:rsidR="00F062D2" w:rsidRDefault="006056BE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Organização de Escala</w:t>
            </w:r>
          </w:p>
        </w:tc>
        <w:tc>
          <w:tcPr>
            <w:tcW w:w="5704" w:type="dxa"/>
          </w:tcPr>
          <w:p w14:paraId="07C06918" w14:textId="79019D9E" w:rsidR="00F062D2" w:rsidRDefault="002F2F15" w:rsidP="006240BA">
            <w:pPr>
              <w:ind w:firstLine="0"/>
              <w:rPr>
                <w:rFonts w:cs="Arial"/>
              </w:rPr>
            </w:pPr>
            <w:r w:rsidRPr="002F2F15">
              <w:rPr>
                <w:rFonts w:cs="Arial"/>
              </w:rPr>
              <w:t>Estabelecer um cronograma preliminar de plantões na agenda, assegurando a atualização imediata dos registros caso ocorram alterações no início do turno, para manter a integridade dos dados.</w:t>
            </w:r>
          </w:p>
        </w:tc>
        <w:tc>
          <w:tcPr>
            <w:tcW w:w="1377" w:type="dxa"/>
          </w:tcPr>
          <w:p w14:paraId="7B8C6547" w14:textId="50BF8742" w:rsidR="00F062D2" w:rsidRDefault="002F2F15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Sistema</w:t>
            </w:r>
          </w:p>
        </w:tc>
      </w:tr>
      <w:tr w:rsidR="002F2F15" w14:paraId="6522B471" w14:textId="77777777" w:rsidTr="006B0ED9">
        <w:tc>
          <w:tcPr>
            <w:tcW w:w="839" w:type="dxa"/>
          </w:tcPr>
          <w:p w14:paraId="314FC718" w14:textId="20C6CD75" w:rsidR="002F2F15" w:rsidRDefault="002F2F15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RF09</w:t>
            </w:r>
          </w:p>
        </w:tc>
        <w:tc>
          <w:tcPr>
            <w:tcW w:w="1141" w:type="dxa"/>
          </w:tcPr>
          <w:p w14:paraId="5C95C25A" w14:textId="2CDEEA5C" w:rsidR="002F2F15" w:rsidRDefault="002F2F15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Check-out Automático</w:t>
            </w:r>
          </w:p>
        </w:tc>
        <w:tc>
          <w:tcPr>
            <w:tcW w:w="5704" w:type="dxa"/>
          </w:tcPr>
          <w:p w14:paraId="784DE057" w14:textId="3FB183BF" w:rsidR="002F2F15" w:rsidRDefault="00E930E0" w:rsidP="006240BA">
            <w:pPr>
              <w:ind w:firstLine="0"/>
              <w:rPr>
                <w:rFonts w:cs="Arial"/>
              </w:rPr>
            </w:pPr>
            <w:r w:rsidRPr="00E930E0">
              <w:rPr>
                <w:rFonts w:cs="Arial"/>
              </w:rPr>
              <w:t>Aberturas de novos plantões encerram automaticamente o registro anterior em aberto, garantindo a precisão do histórico de escalas.</w:t>
            </w:r>
          </w:p>
        </w:tc>
        <w:tc>
          <w:tcPr>
            <w:tcW w:w="1377" w:type="dxa"/>
          </w:tcPr>
          <w:p w14:paraId="5EA46E27" w14:textId="3ABD0E68" w:rsidR="002F2F15" w:rsidRDefault="00E930E0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Sistema</w:t>
            </w:r>
          </w:p>
        </w:tc>
      </w:tr>
      <w:tr w:rsidR="00E930E0" w14:paraId="0FCDB0D9" w14:textId="77777777" w:rsidTr="006B0ED9">
        <w:tc>
          <w:tcPr>
            <w:tcW w:w="839" w:type="dxa"/>
          </w:tcPr>
          <w:p w14:paraId="7E80A5F2" w14:textId="27D18E92" w:rsidR="00E930E0" w:rsidRDefault="00E930E0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RF10</w:t>
            </w:r>
          </w:p>
        </w:tc>
        <w:tc>
          <w:tcPr>
            <w:tcW w:w="1141" w:type="dxa"/>
          </w:tcPr>
          <w:p w14:paraId="286B2409" w14:textId="3708C832" w:rsidR="00E930E0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6B0ED9">
              <w:rPr>
                <w:rFonts w:cs="Arial"/>
              </w:rPr>
              <w:t>Manter Medicamento</w:t>
            </w:r>
          </w:p>
        </w:tc>
        <w:tc>
          <w:tcPr>
            <w:tcW w:w="5704" w:type="dxa"/>
          </w:tcPr>
          <w:p w14:paraId="31522F22" w14:textId="7E8AFAD6" w:rsidR="00E930E0" w:rsidRPr="00E930E0" w:rsidRDefault="00001D31" w:rsidP="006240BA">
            <w:pPr>
              <w:ind w:firstLine="0"/>
              <w:rPr>
                <w:rFonts w:cs="Arial"/>
              </w:rPr>
            </w:pPr>
            <w:r w:rsidRPr="00001D31">
              <w:rPr>
                <w:rFonts w:cs="Arial"/>
              </w:rPr>
              <w:t>O sistema deve possibilitar o registro da prescrição medicamentosa, permitindo configurar a frequência (período/horários específicos) e o tempo de tratamento, com suporte para medicações de uso contínuo ou temporário (com definição de início e fim).</w:t>
            </w:r>
          </w:p>
        </w:tc>
        <w:tc>
          <w:tcPr>
            <w:tcW w:w="1377" w:type="dxa"/>
          </w:tcPr>
          <w:p w14:paraId="38E6F83B" w14:textId="2BD96B5B" w:rsidR="00E930E0" w:rsidRDefault="00001D31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01D31" w14:paraId="1F2CBEE4" w14:textId="77777777" w:rsidTr="006B0ED9">
        <w:tc>
          <w:tcPr>
            <w:tcW w:w="839" w:type="dxa"/>
          </w:tcPr>
          <w:p w14:paraId="7C3E6D4E" w14:textId="657D0214" w:rsidR="00001D31" w:rsidRDefault="00001D31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RF11</w:t>
            </w:r>
          </w:p>
        </w:tc>
        <w:tc>
          <w:tcPr>
            <w:tcW w:w="1141" w:type="dxa"/>
          </w:tcPr>
          <w:p w14:paraId="01F4541B" w14:textId="51644140" w:rsidR="00001D31" w:rsidRDefault="00001D31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Visualização da rotina do dia</w:t>
            </w:r>
          </w:p>
        </w:tc>
        <w:tc>
          <w:tcPr>
            <w:tcW w:w="5704" w:type="dxa"/>
          </w:tcPr>
          <w:p w14:paraId="154B5293" w14:textId="5DED422E" w:rsidR="00001D31" w:rsidRDefault="00001D31" w:rsidP="006240BA">
            <w:pPr>
              <w:ind w:firstLine="0"/>
              <w:rPr>
                <w:rFonts w:cs="Arial"/>
              </w:rPr>
            </w:pPr>
            <w:r w:rsidRPr="00001D31">
              <w:rPr>
                <w:rFonts w:cs="Arial"/>
              </w:rPr>
              <w:t>O sistema deve disponibilizar uma visão diária consolidada, organizando cronologicamente todos os medicamentos agendados e consultas médicas previstas para o dia vigente.</w:t>
            </w:r>
          </w:p>
        </w:tc>
        <w:tc>
          <w:tcPr>
            <w:tcW w:w="1377" w:type="dxa"/>
          </w:tcPr>
          <w:p w14:paraId="05AB7ED1" w14:textId="7CCD2EBD" w:rsidR="00001D31" w:rsidRDefault="00001D31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Sistema</w:t>
            </w:r>
          </w:p>
        </w:tc>
      </w:tr>
      <w:tr w:rsidR="00001D31" w14:paraId="39A5FCFE" w14:textId="77777777" w:rsidTr="006B0ED9">
        <w:tc>
          <w:tcPr>
            <w:tcW w:w="839" w:type="dxa"/>
          </w:tcPr>
          <w:p w14:paraId="3F562AF8" w14:textId="5C5E3E9B" w:rsidR="00001D31" w:rsidRDefault="00001D31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RF12</w:t>
            </w:r>
          </w:p>
        </w:tc>
        <w:tc>
          <w:tcPr>
            <w:tcW w:w="1141" w:type="dxa"/>
          </w:tcPr>
          <w:p w14:paraId="67BB3E70" w14:textId="54E483FE" w:rsidR="00001D31" w:rsidRDefault="00001D31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Painel </w:t>
            </w:r>
            <w:r w:rsidR="006B0ED9">
              <w:rPr>
                <w:rFonts w:cs="Arial"/>
              </w:rPr>
              <w:t>Administrativo</w:t>
            </w:r>
          </w:p>
        </w:tc>
        <w:tc>
          <w:tcPr>
            <w:tcW w:w="5704" w:type="dxa"/>
          </w:tcPr>
          <w:p w14:paraId="1557406E" w14:textId="7CF4D2FA" w:rsidR="00001D31" w:rsidRPr="00001D31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 xml:space="preserve">O sistema deve gerar um relatório de horas </w:t>
            </w:r>
            <w:r>
              <w:rPr>
                <w:rFonts w:cs="Arial"/>
              </w:rPr>
              <w:t xml:space="preserve">e dias </w:t>
            </w:r>
            <w:r w:rsidRPr="006B0ED9">
              <w:rPr>
                <w:rFonts w:cs="Arial"/>
              </w:rPr>
              <w:t>trabalhadas</w:t>
            </w:r>
            <w:r>
              <w:rPr>
                <w:rFonts w:cs="Arial"/>
              </w:rPr>
              <w:t xml:space="preserve"> </w:t>
            </w:r>
            <w:r w:rsidRPr="006B0ED9">
              <w:rPr>
                <w:rFonts w:cs="Arial"/>
              </w:rPr>
              <w:t>p</w:t>
            </w:r>
            <w:r>
              <w:rPr>
                <w:rFonts w:cs="Arial"/>
              </w:rPr>
              <w:t>elo</w:t>
            </w:r>
            <w:r w:rsidRPr="006B0ED9">
              <w:rPr>
                <w:rFonts w:cs="Arial"/>
              </w:rPr>
              <w:t xml:space="preserve"> cuidador ao final do mês, </w:t>
            </w:r>
            <w:r w:rsidRPr="006B0ED9">
              <w:rPr>
                <w:rFonts w:cs="Arial"/>
              </w:rPr>
              <w:lastRenderedPageBreak/>
              <w:t>com base nos registros de check-in e check-out, para fins de pagamento.</w:t>
            </w:r>
          </w:p>
        </w:tc>
        <w:tc>
          <w:tcPr>
            <w:tcW w:w="1377" w:type="dxa"/>
          </w:tcPr>
          <w:p w14:paraId="4F4F8B76" w14:textId="0792AC40" w:rsidR="00001D31" w:rsidRDefault="006B0ED9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Sistema</w:t>
            </w:r>
          </w:p>
        </w:tc>
      </w:tr>
    </w:tbl>
    <w:p w14:paraId="33C9225C" w14:textId="77777777" w:rsidR="00057A08" w:rsidRDefault="00057A08" w:rsidP="006240BA">
      <w:pPr>
        <w:ind w:firstLine="0"/>
        <w:rPr>
          <w:rFonts w:cs="Arial"/>
        </w:rPr>
      </w:pPr>
    </w:p>
    <w:p w14:paraId="69D6E938" w14:textId="77777777" w:rsidR="00057A08" w:rsidRDefault="00057A08" w:rsidP="006240BA">
      <w:pPr>
        <w:ind w:firstLine="0"/>
        <w:rPr>
          <w:rFonts w:cs="Arial"/>
        </w:rPr>
      </w:pPr>
    </w:p>
    <w:p w14:paraId="3750768C" w14:textId="67288507" w:rsidR="00057A08" w:rsidRDefault="006B0ED9" w:rsidP="006B0ED9">
      <w:pPr>
        <w:pStyle w:val="Ttulo2"/>
      </w:pPr>
      <w:r>
        <w:t>3.3 Requisitos Não Funcionais</w:t>
      </w:r>
    </w:p>
    <w:p w14:paraId="263E9A64" w14:textId="77777777" w:rsidR="006B0ED9" w:rsidRDefault="006B0ED9" w:rsidP="006240BA">
      <w:pPr>
        <w:ind w:firstLine="0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648"/>
      </w:tblGrid>
      <w:tr w:rsidR="006B0ED9" w14:paraId="3FD6A0E8" w14:textId="77777777" w:rsidTr="006B0ED9">
        <w:tc>
          <w:tcPr>
            <w:tcW w:w="1413" w:type="dxa"/>
          </w:tcPr>
          <w:p w14:paraId="1C346459" w14:textId="61283C78" w:rsidR="006B0ED9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  <w:b/>
                <w:bCs/>
              </w:rPr>
              <w:t>Nº</w:t>
            </w:r>
          </w:p>
        </w:tc>
        <w:tc>
          <w:tcPr>
            <w:tcW w:w="7648" w:type="dxa"/>
          </w:tcPr>
          <w:p w14:paraId="20FA5D36" w14:textId="53EA8A72" w:rsidR="006B0ED9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</w:tr>
      <w:tr w:rsidR="006B0ED9" w14:paraId="1CD272BF" w14:textId="77777777" w:rsidTr="006B0ED9">
        <w:tc>
          <w:tcPr>
            <w:tcW w:w="1413" w:type="dxa"/>
          </w:tcPr>
          <w:p w14:paraId="27E7B847" w14:textId="32B3FDED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RNF01</w:t>
            </w:r>
          </w:p>
        </w:tc>
        <w:tc>
          <w:tcPr>
            <w:tcW w:w="7648" w:type="dxa"/>
          </w:tcPr>
          <w:p w14:paraId="7F954704" w14:textId="49C15116" w:rsidR="006B0ED9" w:rsidRDefault="0001705C" w:rsidP="006240BA">
            <w:pPr>
              <w:ind w:firstLine="0"/>
              <w:rPr>
                <w:rFonts w:cs="Arial"/>
              </w:rPr>
            </w:pPr>
            <w:r w:rsidRPr="0001705C">
              <w:rPr>
                <w:rFonts w:cs="Arial"/>
              </w:rPr>
              <w:t>A interface do sistema deve ser responsiva, adaptando-se perfeitamente a dispositivos móveis (Android/iOS) e navegadores desktop.</w:t>
            </w:r>
          </w:p>
        </w:tc>
      </w:tr>
      <w:tr w:rsidR="006B0ED9" w14:paraId="5809C818" w14:textId="77777777" w:rsidTr="006B0ED9">
        <w:tc>
          <w:tcPr>
            <w:tcW w:w="1413" w:type="dxa"/>
          </w:tcPr>
          <w:p w14:paraId="4253FB07" w14:textId="4F6396DF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</w:t>
            </w:r>
            <w:r>
              <w:rPr>
                <w:rFonts w:cs="Arial"/>
              </w:rPr>
              <w:t>2</w:t>
            </w:r>
          </w:p>
        </w:tc>
        <w:tc>
          <w:tcPr>
            <w:tcW w:w="7648" w:type="dxa"/>
          </w:tcPr>
          <w:p w14:paraId="2AD21203" w14:textId="268042C3" w:rsidR="006B0ED9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>O acesso ao sistema deve ser protegido por autenticação (e-mail e senha), garantindo que cuidadores só visualizem dados dos pacientes aos quais estão vinculados.</w:t>
            </w:r>
          </w:p>
        </w:tc>
      </w:tr>
      <w:tr w:rsidR="006B0ED9" w14:paraId="16870284" w14:textId="77777777" w:rsidTr="006B0ED9">
        <w:tc>
          <w:tcPr>
            <w:tcW w:w="1413" w:type="dxa"/>
          </w:tcPr>
          <w:p w14:paraId="5A921131" w14:textId="1EB24EFB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</w:t>
            </w:r>
            <w:r>
              <w:rPr>
                <w:rFonts w:cs="Arial"/>
              </w:rPr>
              <w:t>3</w:t>
            </w:r>
          </w:p>
        </w:tc>
        <w:tc>
          <w:tcPr>
            <w:tcW w:w="7648" w:type="dxa"/>
          </w:tcPr>
          <w:p w14:paraId="30AA763E" w14:textId="5556C391" w:rsidR="006B0ED9" w:rsidRPr="006B0ED9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>O sistema deve estar em conformidade com a Lei Geral de Proteção de Dados (LGPD), permitindo que o usuário solicite a exclusão de seus dados pessoais.</w:t>
            </w:r>
          </w:p>
        </w:tc>
      </w:tr>
    </w:tbl>
    <w:p w14:paraId="39E6F5A4" w14:textId="77777777" w:rsidR="006B0ED9" w:rsidRDefault="006B0ED9" w:rsidP="006240BA">
      <w:pPr>
        <w:ind w:firstLine="0"/>
        <w:rPr>
          <w:rFonts w:cs="Arial"/>
        </w:rPr>
      </w:pPr>
    </w:p>
    <w:p w14:paraId="47B3AC38" w14:textId="77777777" w:rsidR="006B0ED9" w:rsidRDefault="006B0ED9" w:rsidP="006240BA">
      <w:pPr>
        <w:ind w:firstLine="0"/>
        <w:rPr>
          <w:rFonts w:cs="Arial"/>
        </w:rPr>
      </w:pPr>
    </w:p>
    <w:p w14:paraId="61092DA5" w14:textId="6C6A5E61" w:rsidR="000D41C0" w:rsidRDefault="000D41C0" w:rsidP="006240BA">
      <w:pPr>
        <w:ind w:firstLine="0"/>
        <w:rPr>
          <w:rFonts w:cs="Arial"/>
        </w:rPr>
      </w:pPr>
      <w:r>
        <w:rPr>
          <w:rFonts w:cs="Arial"/>
        </w:rPr>
        <w:t>Regra de Negócio</w:t>
      </w:r>
    </w:p>
    <w:p w14:paraId="40C2EDD3" w14:textId="4E1383E3" w:rsidR="000D41C0" w:rsidRDefault="000D41C0" w:rsidP="000D41C0">
      <w:pPr>
        <w:ind w:firstLine="0"/>
        <w:rPr>
          <w:rFonts w:cs="Arial"/>
        </w:rPr>
      </w:pPr>
      <w:r>
        <w:rPr>
          <w:rFonts w:cs="Arial"/>
        </w:rPr>
        <w:t>D</w:t>
      </w:r>
      <w:r w:rsidR="00007A2A">
        <w:rPr>
          <w:rFonts w:cs="Arial"/>
        </w:rPr>
        <w:t>ER</w:t>
      </w:r>
    </w:p>
    <w:p w14:paraId="623BA195" w14:textId="457CDE4E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t>DCU</w:t>
      </w:r>
    </w:p>
    <w:p w14:paraId="761F9A66" w14:textId="75D5A3A7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t>Diagrama de Atividade</w:t>
      </w:r>
    </w:p>
    <w:p w14:paraId="746A0E9F" w14:textId="77777777" w:rsidR="00007A2A" w:rsidRDefault="00007A2A" w:rsidP="000D41C0">
      <w:pPr>
        <w:ind w:firstLine="0"/>
        <w:rPr>
          <w:rFonts w:cs="Arial"/>
        </w:rPr>
      </w:pPr>
    </w:p>
    <w:p w14:paraId="0290001E" w14:textId="0E611664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t>Fluxo de página</w:t>
      </w:r>
    </w:p>
    <w:p w14:paraId="027591F6" w14:textId="7DD052CD" w:rsidR="005225E6" w:rsidRDefault="00007A2A" w:rsidP="00007A2A">
      <w:pPr>
        <w:ind w:firstLine="0"/>
        <w:rPr>
          <w:rFonts w:cs="Arial"/>
        </w:rPr>
      </w:pPr>
      <w:r>
        <w:rPr>
          <w:rFonts w:cs="Arial"/>
        </w:rPr>
        <w:t>Wireframe</w:t>
      </w:r>
    </w:p>
    <w:p w14:paraId="3BD488C3" w14:textId="0BEBBE52" w:rsidR="00007A2A" w:rsidRPr="00007A2A" w:rsidRDefault="00007A2A" w:rsidP="00007A2A">
      <w:pPr>
        <w:ind w:firstLine="0"/>
        <w:rPr>
          <w:rFonts w:cs="Arial"/>
        </w:rPr>
      </w:pPr>
      <w:r>
        <w:rPr>
          <w:rFonts w:cs="Arial"/>
        </w:rPr>
        <w:t>Desing</w:t>
      </w:r>
    </w:p>
    <w:p w14:paraId="6EA30DB9" w14:textId="77777777" w:rsidR="000D41C0" w:rsidRDefault="000D41C0" w:rsidP="006240BA">
      <w:pPr>
        <w:pStyle w:val="TtuloSeoPrimria"/>
      </w:pPr>
    </w:p>
    <w:p w14:paraId="717B4BD3" w14:textId="77777777" w:rsidR="000D41C0" w:rsidRDefault="000D41C0" w:rsidP="006240BA">
      <w:pPr>
        <w:pStyle w:val="TtuloSeoPrimria"/>
      </w:pPr>
    </w:p>
    <w:p w14:paraId="161CFC57" w14:textId="77777777" w:rsidR="000D41C0" w:rsidRDefault="000D41C0" w:rsidP="006240BA">
      <w:pPr>
        <w:pStyle w:val="TtuloSeoPrimria"/>
      </w:pPr>
    </w:p>
    <w:p w14:paraId="553BF52A" w14:textId="77777777" w:rsidR="00007A2A" w:rsidRDefault="00007A2A" w:rsidP="006240BA">
      <w:pPr>
        <w:pStyle w:val="TtuloSeoPrimria"/>
      </w:pPr>
    </w:p>
    <w:p w14:paraId="42F8E472" w14:textId="77777777" w:rsidR="00007A2A" w:rsidRDefault="00007A2A" w:rsidP="006240BA">
      <w:pPr>
        <w:pStyle w:val="TtuloSeoPrimria"/>
      </w:pPr>
    </w:p>
    <w:p w14:paraId="72194592" w14:textId="77777777" w:rsidR="00007A2A" w:rsidRDefault="00007A2A" w:rsidP="006240BA">
      <w:pPr>
        <w:pStyle w:val="TtuloSeoPrimria"/>
      </w:pPr>
    </w:p>
    <w:p w14:paraId="5E44874E" w14:textId="77777777" w:rsidR="00007A2A" w:rsidRDefault="00007A2A" w:rsidP="006240BA">
      <w:pPr>
        <w:pStyle w:val="TtuloSeoPrimria"/>
      </w:pPr>
    </w:p>
    <w:p w14:paraId="7D202BCB" w14:textId="77777777" w:rsidR="00007A2A" w:rsidRDefault="00007A2A" w:rsidP="006240BA">
      <w:pPr>
        <w:pStyle w:val="TtuloSeoPrimria"/>
      </w:pPr>
    </w:p>
    <w:p w14:paraId="7D58AF5A" w14:textId="77777777" w:rsidR="00007A2A" w:rsidRPr="006240BA" w:rsidRDefault="00007A2A" w:rsidP="006240BA">
      <w:pPr>
        <w:pStyle w:val="TtuloSeoPrimria"/>
      </w:pPr>
    </w:p>
    <w:p w14:paraId="736D4E79" w14:textId="128B057A" w:rsidR="005225E6" w:rsidRPr="006240BA" w:rsidRDefault="00D7151D" w:rsidP="002B0351">
      <w:pPr>
        <w:pStyle w:val="Ttulo1"/>
      </w:pPr>
      <w:bookmarkStart w:id="2" w:name="_Toc162896124"/>
      <w:r>
        <w:t>5.</w:t>
      </w:r>
      <w:r w:rsidR="005225E6" w:rsidRPr="006240BA">
        <w:t xml:space="preserve"> CONSIDERAÇÕES FINAIS</w:t>
      </w:r>
      <w:bookmarkEnd w:id="2"/>
    </w:p>
    <w:p w14:paraId="43687C6F" w14:textId="77777777" w:rsidR="000F6964" w:rsidRPr="008E4341" w:rsidRDefault="007769EC" w:rsidP="006240BA">
      <w:pPr>
        <w:spacing w:after="100" w:afterAutospacing="1"/>
        <w:ind w:firstLine="0"/>
        <w:rPr>
          <w:rFonts w:cs="Arial"/>
          <w:color w:val="0000FF"/>
        </w:rPr>
      </w:pPr>
      <w:r>
        <w:rPr>
          <w:rFonts w:cs="Arial"/>
          <w:color w:val="0000FF"/>
        </w:rPr>
        <w:t>Expor</w:t>
      </w:r>
      <w:r w:rsidR="00E9054E" w:rsidRPr="008E4341">
        <w:rPr>
          <w:rFonts w:cs="Arial"/>
          <w:color w:val="0000FF"/>
        </w:rPr>
        <w:t xml:space="preserve"> o f</w:t>
      </w:r>
      <w:r w:rsidR="00D945D5" w:rsidRPr="008E4341">
        <w:rPr>
          <w:rFonts w:cs="Arial"/>
          <w:color w:val="0000FF"/>
        </w:rPr>
        <w:t>echamento das ideias do projeto</w:t>
      </w:r>
      <w:r>
        <w:rPr>
          <w:rFonts w:cs="Arial"/>
          <w:color w:val="0000FF"/>
        </w:rPr>
        <w:t>,</w:t>
      </w:r>
      <w:r w:rsidR="00E9054E" w:rsidRPr="008E4341">
        <w:rPr>
          <w:rFonts w:cs="Arial"/>
          <w:color w:val="0000FF"/>
        </w:rPr>
        <w:t xml:space="preserve"> as conclusões e se for necessário, as sugestões relativas</w:t>
      </w:r>
      <w:r>
        <w:rPr>
          <w:rFonts w:cs="Arial"/>
          <w:color w:val="0000FF"/>
        </w:rPr>
        <w:t xml:space="preserve"> ao desdobramento</w:t>
      </w:r>
      <w:r w:rsidR="00E9054E" w:rsidRPr="008E4341">
        <w:rPr>
          <w:rFonts w:cs="Arial"/>
          <w:color w:val="0000FF"/>
        </w:rPr>
        <w:t xml:space="preserve"> </w:t>
      </w:r>
      <w:r>
        <w:rPr>
          <w:rFonts w:cs="Arial"/>
          <w:color w:val="0000FF"/>
        </w:rPr>
        <w:t>d</w:t>
      </w:r>
      <w:r w:rsidR="00E9054E" w:rsidRPr="008E4341">
        <w:rPr>
          <w:rFonts w:cs="Arial"/>
          <w:color w:val="0000FF"/>
        </w:rPr>
        <w:t xml:space="preserve">o </w:t>
      </w:r>
      <w:r>
        <w:rPr>
          <w:rFonts w:cs="Arial"/>
          <w:color w:val="0000FF"/>
        </w:rPr>
        <w:t>projeto</w:t>
      </w:r>
      <w:r w:rsidR="00E9054E" w:rsidRPr="008E4341">
        <w:rPr>
          <w:rFonts w:cs="Arial"/>
          <w:color w:val="0000FF"/>
        </w:rPr>
        <w:t xml:space="preserve">. </w:t>
      </w:r>
    </w:p>
    <w:p w14:paraId="1A7A7E46" w14:textId="77777777" w:rsidR="00E81791" w:rsidRPr="00D945D5" w:rsidRDefault="00E81791" w:rsidP="006240BA">
      <w:pPr>
        <w:spacing w:after="100" w:afterAutospacing="1"/>
        <w:ind w:firstLine="0"/>
        <w:rPr>
          <w:rFonts w:cs="Arial"/>
          <w:color w:val="FF0000"/>
        </w:rPr>
      </w:pPr>
      <w:r w:rsidRPr="00D945D5">
        <w:rPr>
          <w:rFonts w:cs="Arial"/>
          <w:color w:val="FF0000"/>
        </w:rPr>
        <w:t>O texto do trabalho deve ser escrito em estilo Normal. Usar espaçamento 1,5 entre as linhas e 0 pts entre os parágrafos.</w:t>
      </w:r>
    </w:p>
    <w:p w14:paraId="684B1600" w14:textId="77777777" w:rsidR="00E81791" w:rsidRPr="006240BA" w:rsidRDefault="00E81791" w:rsidP="006240BA">
      <w:pPr>
        <w:spacing w:after="100" w:afterAutospacing="1"/>
        <w:ind w:firstLine="0"/>
        <w:rPr>
          <w:rFonts w:cs="Arial"/>
        </w:rPr>
      </w:pPr>
    </w:p>
    <w:p w14:paraId="2397DE49" w14:textId="77777777" w:rsidR="0087639D" w:rsidRPr="006240BA" w:rsidRDefault="007C700A" w:rsidP="006240BA">
      <w:pPr>
        <w:spacing w:after="100" w:afterAutospacing="1"/>
        <w:ind w:firstLine="0"/>
        <w:jc w:val="center"/>
        <w:rPr>
          <w:rFonts w:cs="Arial"/>
          <w:b/>
          <w:bCs/>
          <w:color w:val="FF0000"/>
        </w:rPr>
      </w:pPr>
      <w:r w:rsidRPr="006240BA">
        <w:rPr>
          <w:rFonts w:cs="Arial"/>
          <w:b/>
          <w:bCs/>
          <w:color w:val="FF0000"/>
        </w:rPr>
        <w:br w:type="page"/>
      </w:r>
    </w:p>
    <w:p w14:paraId="293CACE6" w14:textId="17C1AB3B" w:rsidR="00D7151D" w:rsidRDefault="00336705" w:rsidP="00D7151D">
      <w:pPr>
        <w:pStyle w:val="Ttulo1"/>
      </w:pPr>
      <w:bookmarkStart w:id="3" w:name="_Toc162896125"/>
      <w:r w:rsidRPr="006240BA">
        <w:lastRenderedPageBreak/>
        <w:t>REFERÊNCIAS</w:t>
      </w:r>
      <w:bookmarkEnd w:id="3"/>
    </w:p>
    <w:p w14:paraId="5B90C408" w14:textId="372BE591" w:rsidR="00D7151D" w:rsidRPr="00D7151D" w:rsidRDefault="00D7151D" w:rsidP="00D7151D">
      <w:pPr>
        <w:ind w:firstLine="0"/>
        <w:rPr>
          <w:color w:val="FF0000"/>
        </w:rPr>
      </w:pPr>
      <w:r w:rsidRPr="00D7151D">
        <w:rPr>
          <w:color w:val="FF0000"/>
        </w:rPr>
        <w:t>Utilizar o padrão ABNT para a confecção das referências na lista e no corpo do seu texto.</w:t>
      </w:r>
    </w:p>
    <w:p w14:paraId="2A775248" w14:textId="77777777" w:rsidR="00A257C2" w:rsidRPr="006240BA" w:rsidRDefault="00A846C8" w:rsidP="006240BA">
      <w:pPr>
        <w:ind w:firstLine="0"/>
        <w:rPr>
          <w:rFonts w:cs="Arial"/>
        </w:rPr>
      </w:pPr>
      <w:r w:rsidRPr="006240BA">
        <w:rPr>
          <w:rFonts w:cs="Arial"/>
        </w:rPr>
        <w:br w:type="page"/>
      </w:r>
    </w:p>
    <w:p w14:paraId="3E9C5C3D" w14:textId="4BD04C59" w:rsidR="00DD3542" w:rsidRDefault="00045376" w:rsidP="002B0351">
      <w:pPr>
        <w:pStyle w:val="Ttulo1"/>
        <w:rPr>
          <w:rStyle w:val="TtuloSeoPrimriaChar"/>
          <w:b/>
        </w:rPr>
      </w:pPr>
      <w:bookmarkStart w:id="4" w:name="_Toc162896126"/>
      <w:r w:rsidRPr="00C14C34">
        <w:rPr>
          <w:rStyle w:val="TtuloSeoPrimriaChar"/>
          <w:b/>
        </w:rPr>
        <w:lastRenderedPageBreak/>
        <w:t>APÊNDICES</w:t>
      </w:r>
      <w:r w:rsidR="0029229B">
        <w:rPr>
          <w:rStyle w:val="TtuloSeoPrimriaChar"/>
          <w:b/>
        </w:rPr>
        <w:t xml:space="preserve"> – </w:t>
      </w:r>
      <w:r w:rsidR="0029229B" w:rsidRPr="0029229B">
        <w:rPr>
          <w:rStyle w:val="TtuloSeoPrimriaChar"/>
          <w:b/>
          <w:color w:val="FF0000"/>
        </w:rPr>
        <w:t>se houver</w:t>
      </w:r>
      <w:bookmarkEnd w:id="4"/>
    </w:p>
    <w:p w14:paraId="01CA59CF" w14:textId="77777777" w:rsidR="0029229B" w:rsidRDefault="0029229B" w:rsidP="002B0351">
      <w:pPr>
        <w:pStyle w:val="Ttulo1"/>
      </w:pPr>
    </w:p>
    <w:p w14:paraId="2B186A13" w14:textId="77777777" w:rsidR="0029229B" w:rsidRDefault="0029229B" w:rsidP="002B0351">
      <w:pPr>
        <w:pStyle w:val="Ttulo1"/>
      </w:pPr>
    </w:p>
    <w:p w14:paraId="335AB55D" w14:textId="77777777" w:rsidR="0029229B" w:rsidRDefault="0029229B" w:rsidP="002B0351">
      <w:pPr>
        <w:pStyle w:val="Ttulo1"/>
      </w:pPr>
    </w:p>
    <w:p w14:paraId="432D06AF" w14:textId="77777777" w:rsidR="0029229B" w:rsidRDefault="0029229B" w:rsidP="002B0351">
      <w:pPr>
        <w:pStyle w:val="Ttulo1"/>
      </w:pPr>
    </w:p>
    <w:p w14:paraId="3B5E2BE1" w14:textId="77777777" w:rsidR="0029229B" w:rsidRDefault="0029229B" w:rsidP="002B0351">
      <w:pPr>
        <w:pStyle w:val="Ttulo1"/>
      </w:pPr>
    </w:p>
    <w:p w14:paraId="19DE2AFD" w14:textId="77777777" w:rsidR="0029229B" w:rsidRDefault="0029229B" w:rsidP="002B0351">
      <w:pPr>
        <w:pStyle w:val="Ttulo1"/>
      </w:pPr>
    </w:p>
    <w:p w14:paraId="297D134E" w14:textId="77777777" w:rsidR="0029229B" w:rsidRDefault="0029229B" w:rsidP="002B0351">
      <w:pPr>
        <w:pStyle w:val="Ttulo1"/>
      </w:pPr>
    </w:p>
    <w:p w14:paraId="2A08D2D2" w14:textId="77777777" w:rsidR="0029229B" w:rsidRDefault="0029229B" w:rsidP="002B0351">
      <w:pPr>
        <w:pStyle w:val="Ttulo1"/>
      </w:pPr>
    </w:p>
    <w:p w14:paraId="3E714521" w14:textId="77777777" w:rsidR="0029229B" w:rsidRDefault="0029229B" w:rsidP="002B0351">
      <w:pPr>
        <w:pStyle w:val="Ttulo1"/>
      </w:pPr>
    </w:p>
    <w:p w14:paraId="359D0E96" w14:textId="77777777" w:rsidR="0029229B" w:rsidRDefault="0029229B" w:rsidP="002B0351">
      <w:pPr>
        <w:pStyle w:val="Ttulo1"/>
      </w:pPr>
    </w:p>
    <w:p w14:paraId="324F5916" w14:textId="77777777" w:rsidR="0029229B" w:rsidRDefault="0029229B" w:rsidP="002B0351">
      <w:pPr>
        <w:pStyle w:val="Ttulo1"/>
      </w:pPr>
    </w:p>
    <w:p w14:paraId="51FD09E0" w14:textId="77777777" w:rsidR="0029229B" w:rsidRDefault="0029229B" w:rsidP="002B0351">
      <w:pPr>
        <w:pStyle w:val="Ttulo1"/>
      </w:pPr>
    </w:p>
    <w:p w14:paraId="491E91DF" w14:textId="77777777" w:rsidR="0029229B" w:rsidRDefault="0029229B" w:rsidP="002B0351">
      <w:pPr>
        <w:pStyle w:val="Ttulo1"/>
      </w:pPr>
    </w:p>
    <w:p w14:paraId="01E78C75" w14:textId="77777777" w:rsidR="0029229B" w:rsidRDefault="0029229B" w:rsidP="002B0351">
      <w:pPr>
        <w:pStyle w:val="Ttulo1"/>
      </w:pPr>
    </w:p>
    <w:p w14:paraId="57E200CE" w14:textId="77777777" w:rsidR="0029229B" w:rsidRDefault="0029229B" w:rsidP="002B0351">
      <w:pPr>
        <w:pStyle w:val="Ttulo1"/>
      </w:pPr>
    </w:p>
    <w:p w14:paraId="3AE6401C" w14:textId="2B041D3A" w:rsidR="0029229B" w:rsidRDefault="0029229B" w:rsidP="002B0351">
      <w:pPr>
        <w:pStyle w:val="Ttulo1"/>
        <w:rPr>
          <w:rStyle w:val="TtuloSeoPrimriaChar"/>
          <w:b/>
        </w:rPr>
      </w:pPr>
      <w:bookmarkStart w:id="5" w:name="_Toc162896127"/>
      <w:r w:rsidRPr="0029229B">
        <w:lastRenderedPageBreak/>
        <w:t>ANEXOS</w:t>
      </w:r>
      <w:r>
        <w:t xml:space="preserve"> </w:t>
      </w:r>
      <w:r>
        <w:rPr>
          <w:rStyle w:val="TtuloSeoPrimriaChar"/>
          <w:b/>
        </w:rPr>
        <w:t xml:space="preserve">– </w:t>
      </w:r>
      <w:r w:rsidRPr="0029229B">
        <w:rPr>
          <w:rStyle w:val="TtuloSeoPrimriaChar"/>
          <w:b/>
          <w:color w:val="FF0000"/>
        </w:rPr>
        <w:t>se houver</w:t>
      </w:r>
      <w:bookmarkEnd w:id="5"/>
    </w:p>
    <w:p w14:paraId="0282229B" w14:textId="2E364831" w:rsidR="0029229B" w:rsidRPr="0029229B" w:rsidRDefault="0029229B" w:rsidP="0029229B">
      <w:pPr>
        <w:ind w:firstLine="0"/>
        <w:rPr>
          <w:b/>
          <w:bCs/>
          <w:color w:val="FF0000"/>
        </w:rPr>
      </w:pPr>
    </w:p>
    <w:sectPr w:rsidR="0029229B" w:rsidRPr="0029229B" w:rsidSect="00D31489">
      <w:headerReference w:type="even" r:id="rId12"/>
      <w:headerReference w:type="default" r:id="rId13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97E4" w14:textId="77777777" w:rsidR="00BA1470" w:rsidRDefault="00BA1470">
      <w:r>
        <w:separator/>
      </w:r>
    </w:p>
    <w:p w14:paraId="4994F326" w14:textId="77777777" w:rsidR="00BA1470" w:rsidRDefault="00BA1470"/>
    <w:p w14:paraId="7240D32A" w14:textId="77777777" w:rsidR="00BA1470" w:rsidRDefault="00BA1470"/>
  </w:endnote>
  <w:endnote w:type="continuationSeparator" w:id="0">
    <w:p w14:paraId="4C45A6BC" w14:textId="77777777" w:rsidR="00BA1470" w:rsidRDefault="00BA1470">
      <w:r>
        <w:continuationSeparator/>
      </w:r>
    </w:p>
    <w:p w14:paraId="271A521D" w14:textId="77777777" w:rsidR="00BA1470" w:rsidRDefault="00BA1470"/>
    <w:p w14:paraId="37CCF7E1" w14:textId="77777777" w:rsidR="00BA1470" w:rsidRDefault="00BA14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BE20" w14:textId="77777777" w:rsidR="00996561" w:rsidRDefault="00996561" w:rsidP="007D2F5C">
    <w:pPr>
      <w:pStyle w:val="Rodap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688C4C" w14:textId="77777777" w:rsidR="00996561" w:rsidRDefault="00996561" w:rsidP="007D2F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366066"/>
      <w:docPartObj>
        <w:docPartGallery w:val="Page Numbers (Bottom of Page)"/>
        <w:docPartUnique/>
      </w:docPartObj>
    </w:sdtPr>
    <w:sdtContent>
      <w:p w14:paraId="1DFC79D6" w14:textId="5B76965A" w:rsidR="00D7151D" w:rsidRDefault="00D7151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7EF725" w14:textId="77777777" w:rsidR="00D7151D" w:rsidRDefault="00D715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3C60" w14:textId="77777777" w:rsidR="00BA1470" w:rsidRDefault="00BA1470" w:rsidP="00E22B31">
      <w:pPr>
        <w:ind w:firstLine="0"/>
      </w:pPr>
      <w:r>
        <w:rPr>
          <w:noProof/>
        </w:rPr>
        <w:pict w14:anchorId="5A1BC969">
          <v:rect id="_x0000_s1025" alt="" style="position:absolute;left:0;text-align:left;margin-left:0;margin-top:0;width:595.3pt;height:841.9pt;z-index:251658240;mso-wrap-edited:f;mso-width-percent:1000;mso-height-percent:1000;mso-position-horizontal-relative:page;mso-position-vertical-relative:page;mso-width-percent:1000;mso-height-percent:1000;mso-width-relative:page;mso-height-relative:page" o:bwmode="white" filled="f" stroked="f" strokeweight="0">
            <w10:wrap anchorx="margin" anchory="margin"/>
          </v:rect>
        </w:pict>
      </w:r>
      <w:r>
        <w:t>_____________</w:t>
      </w:r>
    </w:p>
  </w:footnote>
  <w:footnote w:type="continuationSeparator" w:id="0">
    <w:p w14:paraId="25EC57FC" w14:textId="77777777" w:rsidR="00BA1470" w:rsidRDefault="00BA1470">
      <w:r>
        <w:continuationSeparator/>
      </w:r>
    </w:p>
    <w:p w14:paraId="76F82A85" w14:textId="77777777" w:rsidR="00BA1470" w:rsidRDefault="00BA1470"/>
    <w:p w14:paraId="29843790" w14:textId="77777777" w:rsidR="00BA1470" w:rsidRDefault="00BA14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F2C8" w14:textId="77777777" w:rsidR="00996561" w:rsidRDefault="00996561" w:rsidP="0068488D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F5CA" w14:textId="77777777" w:rsidR="00781D9F" w:rsidRDefault="00781D9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3259" w14:textId="77777777" w:rsidR="00996561" w:rsidRPr="00161171" w:rsidRDefault="00996561" w:rsidP="00161171">
    <w:pPr>
      <w:pStyle w:val="Cabealho"/>
      <w:ind w:firstLine="0"/>
      <w:jc w:val="right"/>
      <w:rPr>
        <w:sz w:val="20"/>
        <w:szCs w:val="20"/>
      </w:rPr>
    </w:pPr>
    <w:r w:rsidRPr="00161171">
      <w:rPr>
        <w:rStyle w:val="Nmerodepgina"/>
        <w:sz w:val="20"/>
        <w:szCs w:val="20"/>
      </w:rPr>
      <w:fldChar w:fldCharType="begin"/>
    </w:r>
    <w:r w:rsidRPr="00161171">
      <w:rPr>
        <w:rStyle w:val="Nmerodepgina"/>
        <w:sz w:val="20"/>
        <w:szCs w:val="20"/>
      </w:rPr>
      <w:instrText xml:space="preserve"> PAGE </w:instrText>
    </w:r>
    <w:r w:rsidRPr="00161171">
      <w:rPr>
        <w:rStyle w:val="Nmerodepgina"/>
        <w:sz w:val="20"/>
        <w:szCs w:val="20"/>
      </w:rPr>
      <w:fldChar w:fldCharType="separate"/>
    </w:r>
    <w:r w:rsidR="007769EC">
      <w:rPr>
        <w:rStyle w:val="Nmerodepgina"/>
        <w:noProof/>
        <w:sz w:val="20"/>
        <w:szCs w:val="20"/>
      </w:rPr>
      <w:t>12</w:t>
    </w:r>
    <w:r w:rsidRPr="00161171">
      <w:rPr>
        <w:rStyle w:val="Nmerodepgina"/>
        <w:sz w:val="20"/>
        <w:szCs w:val="20"/>
      </w:rPr>
      <w:fldChar w:fldCharType="end"/>
    </w:r>
  </w:p>
  <w:p w14:paraId="32E35D18" w14:textId="77777777" w:rsidR="00996561" w:rsidRDefault="009965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C22"/>
    <w:multiLevelType w:val="hybridMultilevel"/>
    <w:tmpl w:val="E0744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550EE"/>
    <w:multiLevelType w:val="hybridMultilevel"/>
    <w:tmpl w:val="10A4A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A6C0D"/>
    <w:multiLevelType w:val="hybridMultilevel"/>
    <w:tmpl w:val="DDE64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4534">
    <w:abstractNumId w:val="2"/>
  </w:num>
  <w:num w:numId="2" w16cid:durableId="819733906">
    <w:abstractNumId w:val="1"/>
  </w:num>
  <w:num w:numId="3" w16cid:durableId="33037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B2"/>
    <w:rsid w:val="00001D31"/>
    <w:rsid w:val="000028AB"/>
    <w:rsid w:val="000052FF"/>
    <w:rsid w:val="00007A2A"/>
    <w:rsid w:val="00016CAF"/>
    <w:rsid w:val="0001705C"/>
    <w:rsid w:val="00045376"/>
    <w:rsid w:val="00050FD9"/>
    <w:rsid w:val="00057A08"/>
    <w:rsid w:val="000609DE"/>
    <w:rsid w:val="0006369A"/>
    <w:rsid w:val="00067905"/>
    <w:rsid w:val="000774F8"/>
    <w:rsid w:val="0007767C"/>
    <w:rsid w:val="00083DD3"/>
    <w:rsid w:val="000847F6"/>
    <w:rsid w:val="00086165"/>
    <w:rsid w:val="000A0007"/>
    <w:rsid w:val="000C39CB"/>
    <w:rsid w:val="000C577F"/>
    <w:rsid w:val="000C6C26"/>
    <w:rsid w:val="000D41C0"/>
    <w:rsid w:val="000F6964"/>
    <w:rsid w:val="00100EDC"/>
    <w:rsid w:val="00105CEB"/>
    <w:rsid w:val="00105F05"/>
    <w:rsid w:val="00106C57"/>
    <w:rsid w:val="0011160F"/>
    <w:rsid w:val="00111E67"/>
    <w:rsid w:val="00113117"/>
    <w:rsid w:val="001329D3"/>
    <w:rsid w:val="00136C83"/>
    <w:rsid w:val="00141B25"/>
    <w:rsid w:val="00141E13"/>
    <w:rsid w:val="0014756A"/>
    <w:rsid w:val="00147CDC"/>
    <w:rsid w:val="00151D94"/>
    <w:rsid w:val="00154816"/>
    <w:rsid w:val="00155458"/>
    <w:rsid w:val="0015756E"/>
    <w:rsid w:val="00161171"/>
    <w:rsid w:val="001659D3"/>
    <w:rsid w:val="0018004B"/>
    <w:rsid w:val="001A0869"/>
    <w:rsid w:val="001B030C"/>
    <w:rsid w:val="001C0B4E"/>
    <w:rsid w:val="001C5330"/>
    <w:rsid w:val="001C62A9"/>
    <w:rsid w:val="001D235A"/>
    <w:rsid w:val="001D33DD"/>
    <w:rsid w:val="001D4AB7"/>
    <w:rsid w:val="00203F16"/>
    <w:rsid w:val="00204B5D"/>
    <w:rsid w:val="00215153"/>
    <w:rsid w:val="00223F3F"/>
    <w:rsid w:val="00234097"/>
    <w:rsid w:val="00253C9D"/>
    <w:rsid w:val="002566F0"/>
    <w:rsid w:val="0026270A"/>
    <w:rsid w:val="00263146"/>
    <w:rsid w:val="002666C6"/>
    <w:rsid w:val="002856F5"/>
    <w:rsid w:val="0029229B"/>
    <w:rsid w:val="002A3853"/>
    <w:rsid w:val="002B0351"/>
    <w:rsid w:val="002B347D"/>
    <w:rsid w:val="002C62BF"/>
    <w:rsid w:val="002C738E"/>
    <w:rsid w:val="002E47B4"/>
    <w:rsid w:val="002F2F15"/>
    <w:rsid w:val="002F77D5"/>
    <w:rsid w:val="00307AE5"/>
    <w:rsid w:val="00311EF8"/>
    <w:rsid w:val="0033225B"/>
    <w:rsid w:val="00333F2D"/>
    <w:rsid w:val="00336705"/>
    <w:rsid w:val="00341089"/>
    <w:rsid w:val="00341EFF"/>
    <w:rsid w:val="003552B1"/>
    <w:rsid w:val="0035656A"/>
    <w:rsid w:val="00360F4A"/>
    <w:rsid w:val="003631C5"/>
    <w:rsid w:val="00363312"/>
    <w:rsid w:val="00365E1B"/>
    <w:rsid w:val="00370269"/>
    <w:rsid w:val="00371BE6"/>
    <w:rsid w:val="0037451B"/>
    <w:rsid w:val="00392ECB"/>
    <w:rsid w:val="00394BB9"/>
    <w:rsid w:val="003A1688"/>
    <w:rsid w:val="003A3F4C"/>
    <w:rsid w:val="003D4F48"/>
    <w:rsid w:val="003D5333"/>
    <w:rsid w:val="003D6AB2"/>
    <w:rsid w:val="003E09B5"/>
    <w:rsid w:val="003E2795"/>
    <w:rsid w:val="003E6166"/>
    <w:rsid w:val="003F5EBB"/>
    <w:rsid w:val="004135F7"/>
    <w:rsid w:val="00433E1E"/>
    <w:rsid w:val="00436545"/>
    <w:rsid w:val="00440BD6"/>
    <w:rsid w:val="0044228F"/>
    <w:rsid w:val="00452028"/>
    <w:rsid w:val="004727E3"/>
    <w:rsid w:val="00486711"/>
    <w:rsid w:val="00491237"/>
    <w:rsid w:val="0049258D"/>
    <w:rsid w:val="00495CCA"/>
    <w:rsid w:val="004A76AF"/>
    <w:rsid w:val="004B4E40"/>
    <w:rsid w:val="004C3924"/>
    <w:rsid w:val="004C686B"/>
    <w:rsid w:val="004E5E33"/>
    <w:rsid w:val="004E69A3"/>
    <w:rsid w:val="004F4072"/>
    <w:rsid w:val="004F65F3"/>
    <w:rsid w:val="004F7A05"/>
    <w:rsid w:val="00503996"/>
    <w:rsid w:val="005225E6"/>
    <w:rsid w:val="005266D8"/>
    <w:rsid w:val="00530660"/>
    <w:rsid w:val="00530A1A"/>
    <w:rsid w:val="0054602B"/>
    <w:rsid w:val="0055039D"/>
    <w:rsid w:val="005539F7"/>
    <w:rsid w:val="00570AD5"/>
    <w:rsid w:val="005803AB"/>
    <w:rsid w:val="005870F9"/>
    <w:rsid w:val="00590330"/>
    <w:rsid w:val="005A01D8"/>
    <w:rsid w:val="005A54FB"/>
    <w:rsid w:val="005B3C9A"/>
    <w:rsid w:val="005C346E"/>
    <w:rsid w:val="005C4505"/>
    <w:rsid w:val="005D6C5C"/>
    <w:rsid w:val="005E612B"/>
    <w:rsid w:val="005F0898"/>
    <w:rsid w:val="005F1340"/>
    <w:rsid w:val="005F43F8"/>
    <w:rsid w:val="005F5FB3"/>
    <w:rsid w:val="00601C7C"/>
    <w:rsid w:val="00601CAA"/>
    <w:rsid w:val="00603FC3"/>
    <w:rsid w:val="006056BE"/>
    <w:rsid w:val="00606253"/>
    <w:rsid w:val="00611F62"/>
    <w:rsid w:val="00615467"/>
    <w:rsid w:val="006167D2"/>
    <w:rsid w:val="00617D07"/>
    <w:rsid w:val="006240BA"/>
    <w:rsid w:val="006500E8"/>
    <w:rsid w:val="00654215"/>
    <w:rsid w:val="00654FB0"/>
    <w:rsid w:val="006645AD"/>
    <w:rsid w:val="0068488D"/>
    <w:rsid w:val="006850A3"/>
    <w:rsid w:val="006873F2"/>
    <w:rsid w:val="00692B9B"/>
    <w:rsid w:val="00692BB5"/>
    <w:rsid w:val="006A0066"/>
    <w:rsid w:val="006A2A4A"/>
    <w:rsid w:val="006B0ED9"/>
    <w:rsid w:val="006C4240"/>
    <w:rsid w:val="006C4866"/>
    <w:rsid w:val="006D015F"/>
    <w:rsid w:val="006D798F"/>
    <w:rsid w:val="006F2502"/>
    <w:rsid w:val="006F692E"/>
    <w:rsid w:val="007028DC"/>
    <w:rsid w:val="0071055B"/>
    <w:rsid w:val="00722210"/>
    <w:rsid w:val="007259FB"/>
    <w:rsid w:val="007769EC"/>
    <w:rsid w:val="00781D9F"/>
    <w:rsid w:val="00785EB2"/>
    <w:rsid w:val="007901E8"/>
    <w:rsid w:val="007A699C"/>
    <w:rsid w:val="007B0D7B"/>
    <w:rsid w:val="007B554F"/>
    <w:rsid w:val="007C165A"/>
    <w:rsid w:val="007C700A"/>
    <w:rsid w:val="007D2F5C"/>
    <w:rsid w:val="007E225D"/>
    <w:rsid w:val="007E6B0E"/>
    <w:rsid w:val="007F004C"/>
    <w:rsid w:val="007F61AF"/>
    <w:rsid w:val="00802EA7"/>
    <w:rsid w:val="00834074"/>
    <w:rsid w:val="00834592"/>
    <w:rsid w:val="0083715F"/>
    <w:rsid w:val="00841E9C"/>
    <w:rsid w:val="008432BE"/>
    <w:rsid w:val="00846FE0"/>
    <w:rsid w:val="00856125"/>
    <w:rsid w:val="00857D4C"/>
    <w:rsid w:val="008646E4"/>
    <w:rsid w:val="008675DB"/>
    <w:rsid w:val="008719CC"/>
    <w:rsid w:val="008726BF"/>
    <w:rsid w:val="0087639D"/>
    <w:rsid w:val="0088720A"/>
    <w:rsid w:val="00891291"/>
    <w:rsid w:val="008A118F"/>
    <w:rsid w:val="008B56C9"/>
    <w:rsid w:val="008C66B3"/>
    <w:rsid w:val="008D0904"/>
    <w:rsid w:val="008D2D02"/>
    <w:rsid w:val="008D2F46"/>
    <w:rsid w:val="008E4341"/>
    <w:rsid w:val="008F0715"/>
    <w:rsid w:val="008F2232"/>
    <w:rsid w:val="00900046"/>
    <w:rsid w:val="00900130"/>
    <w:rsid w:val="00905F71"/>
    <w:rsid w:val="009109B0"/>
    <w:rsid w:val="00923207"/>
    <w:rsid w:val="00935277"/>
    <w:rsid w:val="00937F25"/>
    <w:rsid w:val="009522A4"/>
    <w:rsid w:val="009530ED"/>
    <w:rsid w:val="0095401E"/>
    <w:rsid w:val="00955A4F"/>
    <w:rsid w:val="0096378E"/>
    <w:rsid w:val="00993B3C"/>
    <w:rsid w:val="00994053"/>
    <w:rsid w:val="00996561"/>
    <w:rsid w:val="009C2D83"/>
    <w:rsid w:val="009C2E4F"/>
    <w:rsid w:val="009C4426"/>
    <w:rsid w:val="009D5644"/>
    <w:rsid w:val="009D5729"/>
    <w:rsid w:val="009E0126"/>
    <w:rsid w:val="009E43FB"/>
    <w:rsid w:val="00A257C2"/>
    <w:rsid w:val="00A30C17"/>
    <w:rsid w:val="00A37F2B"/>
    <w:rsid w:val="00A47638"/>
    <w:rsid w:val="00A60554"/>
    <w:rsid w:val="00A6175A"/>
    <w:rsid w:val="00A62C26"/>
    <w:rsid w:val="00A6796D"/>
    <w:rsid w:val="00A74635"/>
    <w:rsid w:val="00A803EA"/>
    <w:rsid w:val="00A80F60"/>
    <w:rsid w:val="00A83A4B"/>
    <w:rsid w:val="00A846C8"/>
    <w:rsid w:val="00A95C7F"/>
    <w:rsid w:val="00AA4BAF"/>
    <w:rsid w:val="00AA5176"/>
    <w:rsid w:val="00AA7119"/>
    <w:rsid w:val="00AC4A5B"/>
    <w:rsid w:val="00AE0F0D"/>
    <w:rsid w:val="00AF63A3"/>
    <w:rsid w:val="00B00ECE"/>
    <w:rsid w:val="00B02FF1"/>
    <w:rsid w:val="00B05D53"/>
    <w:rsid w:val="00B11C20"/>
    <w:rsid w:val="00B128AA"/>
    <w:rsid w:val="00B17E7A"/>
    <w:rsid w:val="00B23E6C"/>
    <w:rsid w:val="00B348EF"/>
    <w:rsid w:val="00B40AA3"/>
    <w:rsid w:val="00B40E73"/>
    <w:rsid w:val="00B44B01"/>
    <w:rsid w:val="00B52C93"/>
    <w:rsid w:val="00B5574A"/>
    <w:rsid w:val="00B567A6"/>
    <w:rsid w:val="00B616C0"/>
    <w:rsid w:val="00B6592A"/>
    <w:rsid w:val="00B65AE8"/>
    <w:rsid w:val="00B7072E"/>
    <w:rsid w:val="00B80762"/>
    <w:rsid w:val="00B8561C"/>
    <w:rsid w:val="00B9347B"/>
    <w:rsid w:val="00B96656"/>
    <w:rsid w:val="00BA1470"/>
    <w:rsid w:val="00BA5538"/>
    <w:rsid w:val="00BB5D1A"/>
    <w:rsid w:val="00BC174E"/>
    <w:rsid w:val="00BD3699"/>
    <w:rsid w:val="00BD4A7A"/>
    <w:rsid w:val="00BD5935"/>
    <w:rsid w:val="00BD656F"/>
    <w:rsid w:val="00BE1ED2"/>
    <w:rsid w:val="00BF009A"/>
    <w:rsid w:val="00C00032"/>
    <w:rsid w:val="00C01A49"/>
    <w:rsid w:val="00C037C3"/>
    <w:rsid w:val="00C06DFF"/>
    <w:rsid w:val="00C105A0"/>
    <w:rsid w:val="00C108FD"/>
    <w:rsid w:val="00C109FE"/>
    <w:rsid w:val="00C14C34"/>
    <w:rsid w:val="00C167A6"/>
    <w:rsid w:val="00C403C9"/>
    <w:rsid w:val="00C46027"/>
    <w:rsid w:val="00C46DB9"/>
    <w:rsid w:val="00C51258"/>
    <w:rsid w:val="00C53C81"/>
    <w:rsid w:val="00C54650"/>
    <w:rsid w:val="00C631D0"/>
    <w:rsid w:val="00C63627"/>
    <w:rsid w:val="00C7578C"/>
    <w:rsid w:val="00C90F50"/>
    <w:rsid w:val="00CC2D94"/>
    <w:rsid w:val="00CD7C41"/>
    <w:rsid w:val="00CE72A8"/>
    <w:rsid w:val="00D049E7"/>
    <w:rsid w:val="00D217CB"/>
    <w:rsid w:val="00D277E2"/>
    <w:rsid w:val="00D30381"/>
    <w:rsid w:val="00D31489"/>
    <w:rsid w:val="00D357BA"/>
    <w:rsid w:val="00D47953"/>
    <w:rsid w:val="00D52C0A"/>
    <w:rsid w:val="00D71076"/>
    <w:rsid w:val="00D7151D"/>
    <w:rsid w:val="00D82851"/>
    <w:rsid w:val="00D860D4"/>
    <w:rsid w:val="00D865CC"/>
    <w:rsid w:val="00D945D5"/>
    <w:rsid w:val="00D95FFC"/>
    <w:rsid w:val="00D97C03"/>
    <w:rsid w:val="00DA131F"/>
    <w:rsid w:val="00DA399B"/>
    <w:rsid w:val="00DB4675"/>
    <w:rsid w:val="00DB5D9F"/>
    <w:rsid w:val="00DC1101"/>
    <w:rsid w:val="00DC20CA"/>
    <w:rsid w:val="00DC2A0A"/>
    <w:rsid w:val="00DD3542"/>
    <w:rsid w:val="00DD6056"/>
    <w:rsid w:val="00DE0464"/>
    <w:rsid w:val="00DE2593"/>
    <w:rsid w:val="00DE2683"/>
    <w:rsid w:val="00DE787B"/>
    <w:rsid w:val="00DF6D81"/>
    <w:rsid w:val="00E16249"/>
    <w:rsid w:val="00E22B31"/>
    <w:rsid w:val="00E265DD"/>
    <w:rsid w:val="00E31FD6"/>
    <w:rsid w:val="00E44225"/>
    <w:rsid w:val="00E62E1C"/>
    <w:rsid w:val="00E63B08"/>
    <w:rsid w:val="00E6736A"/>
    <w:rsid w:val="00E70E27"/>
    <w:rsid w:val="00E80556"/>
    <w:rsid w:val="00E81378"/>
    <w:rsid w:val="00E81791"/>
    <w:rsid w:val="00E9054E"/>
    <w:rsid w:val="00E930E0"/>
    <w:rsid w:val="00EC0AE6"/>
    <w:rsid w:val="00ED0A81"/>
    <w:rsid w:val="00ED7AE4"/>
    <w:rsid w:val="00EE0808"/>
    <w:rsid w:val="00EE6289"/>
    <w:rsid w:val="00EF09F8"/>
    <w:rsid w:val="00EF6416"/>
    <w:rsid w:val="00F03330"/>
    <w:rsid w:val="00F03A05"/>
    <w:rsid w:val="00F062D2"/>
    <w:rsid w:val="00F079C5"/>
    <w:rsid w:val="00F24F16"/>
    <w:rsid w:val="00F26520"/>
    <w:rsid w:val="00F26DA1"/>
    <w:rsid w:val="00F2791F"/>
    <w:rsid w:val="00F54D1F"/>
    <w:rsid w:val="00F56A91"/>
    <w:rsid w:val="00F60110"/>
    <w:rsid w:val="00F65597"/>
    <w:rsid w:val="00F71C82"/>
    <w:rsid w:val="00F86891"/>
    <w:rsid w:val="00F87A2D"/>
    <w:rsid w:val="00F93065"/>
    <w:rsid w:val="00F95529"/>
    <w:rsid w:val="00FA35FB"/>
    <w:rsid w:val="00FA764C"/>
    <w:rsid w:val="00FB78C3"/>
    <w:rsid w:val="00FC0C76"/>
    <w:rsid w:val="00FC1271"/>
    <w:rsid w:val="00FC1DD2"/>
    <w:rsid w:val="00FC4EDA"/>
    <w:rsid w:val="00FD40DF"/>
    <w:rsid w:val="00FE0E00"/>
    <w:rsid w:val="00FE4490"/>
    <w:rsid w:val="00FE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8AF116"/>
  <w15:chartTrackingRefBased/>
  <w15:docId w15:val="{245D9A2A-EDA5-465A-B69F-BD4D0EEE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66C6"/>
    <w:pPr>
      <w:spacing w:line="360" w:lineRule="auto"/>
      <w:ind w:firstLine="709"/>
      <w:jc w:val="both"/>
    </w:pPr>
    <w:rPr>
      <w:rFonts w:ascii="Arial" w:hAnsi="Arial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2B0351"/>
    <w:pPr>
      <w:keepNext/>
      <w:spacing w:after="480"/>
      <w:ind w:firstLine="0"/>
      <w:outlineLvl w:val="0"/>
    </w:pPr>
    <w:rPr>
      <w:rFonts w:cs="Arial"/>
      <w:b/>
      <w:bCs/>
      <w:caps/>
      <w:color w:val="000000" w:themeColor="text1"/>
      <w:kern w:val="32"/>
    </w:rPr>
  </w:style>
  <w:style w:type="paragraph" w:styleId="Ttulo2">
    <w:name w:val="heading 2"/>
    <w:basedOn w:val="Normal"/>
    <w:next w:val="Normal"/>
    <w:qFormat/>
    <w:rsid w:val="00151D9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51D9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2B0351"/>
    <w:rPr>
      <w:rFonts w:ascii="Arial" w:hAnsi="Arial" w:cs="Arial"/>
      <w:b/>
      <w:bCs/>
      <w:caps/>
      <w:color w:val="000000" w:themeColor="text1"/>
      <w:kern w:val="32"/>
      <w:sz w:val="24"/>
      <w:szCs w:val="24"/>
      <w:lang w:eastAsia="pt-BR"/>
    </w:rPr>
  </w:style>
  <w:style w:type="paragraph" w:customStyle="1" w:styleId="faculdade">
    <w:name w:val="faculdade"/>
    <w:basedOn w:val="Normal"/>
    <w:rsid w:val="00A30C17"/>
    <w:pPr>
      <w:ind w:firstLine="0"/>
      <w:jc w:val="center"/>
    </w:pPr>
    <w:rPr>
      <w:rFonts w:cs="Arial"/>
      <w:caps/>
      <w:szCs w:val="28"/>
    </w:rPr>
  </w:style>
  <w:style w:type="paragraph" w:customStyle="1" w:styleId="curso">
    <w:name w:val="curso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NomedoAutor">
    <w:name w:val="Nome do Autor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TtulodoTrabalho">
    <w:name w:val="Título do Trabalho"/>
    <w:basedOn w:val="Normal"/>
    <w:rsid w:val="00311EF8"/>
    <w:pPr>
      <w:ind w:firstLine="0"/>
      <w:jc w:val="center"/>
    </w:pPr>
    <w:rPr>
      <w:rFonts w:cs="Arial"/>
      <w:b/>
      <w:caps/>
      <w:szCs w:val="28"/>
    </w:rPr>
  </w:style>
  <w:style w:type="paragraph" w:customStyle="1" w:styleId="SubttulodoTrabalho">
    <w:name w:val="Subtítulo do Trabalho"/>
    <w:basedOn w:val="Normal"/>
    <w:rsid w:val="00A30C17"/>
    <w:pPr>
      <w:ind w:firstLine="0"/>
      <w:jc w:val="center"/>
    </w:pPr>
    <w:rPr>
      <w:rFonts w:cs="Arial"/>
      <w:b/>
      <w:szCs w:val="28"/>
    </w:rPr>
  </w:style>
  <w:style w:type="paragraph" w:customStyle="1" w:styleId="NotadeMonografia">
    <w:name w:val="Nota de Monografia"/>
    <w:basedOn w:val="Normal"/>
    <w:link w:val="NotadeMonografiaChar"/>
    <w:rsid w:val="005870F9"/>
    <w:pPr>
      <w:tabs>
        <w:tab w:val="left" w:pos="4320"/>
      </w:tabs>
      <w:ind w:left="4536"/>
    </w:pPr>
    <w:rPr>
      <w:rFonts w:cs="Arial"/>
      <w:sz w:val="22"/>
    </w:rPr>
  </w:style>
  <w:style w:type="character" w:customStyle="1" w:styleId="NotadeMonografiaChar">
    <w:name w:val="Nota de Monografia Char"/>
    <w:link w:val="NotadeMonografia"/>
    <w:rsid w:val="005870F9"/>
    <w:rPr>
      <w:rFonts w:ascii="Arial" w:hAnsi="Arial" w:cs="Arial"/>
      <w:sz w:val="22"/>
      <w:szCs w:val="24"/>
      <w:lang w:val="pt-BR" w:eastAsia="pt-BR" w:bidi="ar-SA"/>
    </w:rPr>
  </w:style>
  <w:style w:type="paragraph" w:customStyle="1" w:styleId="NomedoOrientador">
    <w:name w:val="Nome do Orientador"/>
    <w:basedOn w:val="Normal"/>
    <w:rsid w:val="002B347D"/>
    <w:pPr>
      <w:ind w:firstLine="0"/>
      <w:jc w:val="center"/>
    </w:pPr>
    <w:rPr>
      <w:rFonts w:cs="Arial"/>
      <w:b/>
    </w:rPr>
  </w:style>
  <w:style w:type="paragraph" w:customStyle="1" w:styleId="Estilo10ptVermelhoPrimeiralinha0px">
    <w:name w:val="Estilo 10 pt Vermelho Primeira linha:  0 px"/>
    <w:basedOn w:val="Normal"/>
    <w:rsid w:val="00611F62"/>
    <w:pPr>
      <w:ind w:firstLine="0"/>
    </w:pPr>
    <w:rPr>
      <w:color w:val="FF0000"/>
      <w:szCs w:val="20"/>
    </w:rPr>
  </w:style>
  <w:style w:type="table" w:styleId="Tabelacomgrade">
    <w:name w:val="Table Grid"/>
    <w:basedOn w:val="Tabelanormal"/>
    <w:rsid w:val="005B3C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NotadeMonografiaNegrito">
    <w:name w:val="Estilo Nota de Monografia + Negrito"/>
    <w:basedOn w:val="NotadeMonografia"/>
    <w:link w:val="EstiloNotadeMonografiaNegritoChar"/>
    <w:rsid w:val="00611F62"/>
    <w:pPr>
      <w:ind w:left="4500" w:firstLine="0"/>
    </w:pPr>
    <w:rPr>
      <w:bCs/>
    </w:rPr>
  </w:style>
  <w:style w:type="character" w:customStyle="1" w:styleId="EstiloNotadeMonografiaNegritoChar">
    <w:name w:val="Estilo Nota de Monografia + Negrito Char"/>
    <w:link w:val="EstiloNotadeMonografiaNegrito"/>
    <w:rsid w:val="00611F62"/>
    <w:rPr>
      <w:rFonts w:ascii="Arial" w:hAnsi="Arial" w:cs="Arial"/>
      <w:bCs/>
      <w:sz w:val="22"/>
      <w:szCs w:val="24"/>
      <w:lang w:val="pt-BR" w:eastAsia="pt-BR" w:bidi="ar-SA"/>
    </w:rPr>
  </w:style>
  <w:style w:type="paragraph" w:customStyle="1" w:styleId="Dedicatria">
    <w:name w:val="Dedicatória"/>
    <w:basedOn w:val="Normal"/>
    <w:rsid w:val="00EF09F8"/>
    <w:pPr>
      <w:ind w:left="4502"/>
      <w:jc w:val="right"/>
    </w:pPr>
    <w:rPr>
      <w:rFonts w:cs="Arial"/>
    </w:rPr>
  </w:style>
  <w:style w:type="paragraph" w:customStyle="1" w:styleId="Agradecimentos">
    <w:name w:val="Agradeciment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character" w:styleId="Hyperlink">
    <w:name w:val="Hyperlink"/>
    <w:uiPriority w:val="99"/>
    <w:rsid w:val="00692BB5"/>
    <w:rPr>
      <w:color w:val="auto"/>
      <w:u w:val="none"/>
    </w:rPr>
  </w:style>
  <w:style w:type="paragraph" w:customStyle="1" w:styleId="autordaepgrafe">
    <w:name w:val="autor da epígrafe"/>
    <w:basedOn w:val="Normal"/>
    <w:rsid w:val="00611F62"/>
    <w:pPr>
      <w:jc w:val="right"/>
    </w:pPr>
    <w:rPr>
      <w:rFonts w:cs="Arial"/>
      <w:b/>
    </w:rPr>
  </w:style>
  <w:style w:type="paragraph" w:customStyle="1" w:styleId="Resumo">
    <w:name w:val="Resumo"/>
    <w:basedOn w:val="Normal"/>
    <w:next w:val="Normal"/>
    <w:link w:val="ResumoChar"/>
    <w:rsid w:val="00154816"/>
    <w:pPr>
      <w:spacing w:after="480"/>
      <w:ind w:firstLine="0"/>
      <w:jc w:val="center"/>
    </w:pPr>
    <w:rPr>
      <w:rFonts w:cs="Arial"/>
      <w:b/>
      <w:caps/>
    </w:rPr>
  </w:style>
  <w:style w:type="character" w:customStyle="1" w:styleId="ResumoChar">
    <w:name w:val="Resumo Char"/>
    <w:link w:val="Resumo"/>
    <w:rsid w:val="00154816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Ilustraes">
    <w:name w:val="Lista de Ilustrações"/>
    <w:basedOn w:val="Resumo"/>
    <w:link w:val="ListadeIlustraesChar"/>
    <w:rsid w:val="004E5E33"/>
  </w:style>
  <w:style w:type="character" w:customStyle="1" w:styleId="ListadeIlustraesChar">
    <w:name w:val="Lista de Ilustrações Char"/>
    <w:basedOn w:val="ResumoChar"/>
    <w:link w:val="ListadeIlustraes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tabelas">
    <w:name w:val="Lista de tabel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abreviaturas">
    <w:name w:val="lista de abreviatur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iglas">
    <w:name w:val="Lista de Siglas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mbolos">
    <w:name w:val="Lista de Símbol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Sumrio">
    <w:name w:val="Título Sumário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Referncias">
    <w:name w:val="Título Referências"/>
    <w:basedOn w:val="Normal"/>
    <w:link w:val="TtuloRefernciasChar"/>
    <w:rsid w:val="00311EF8"/>
    <w:pPr>
      <w:spacing w:after="480"/>
      <w:ind w:firstLine="0"/>
      <w:jc w:val="center"/>
    </w:pPr>
    <w:rPr>
      <w:rFonts w:cs="Arial"/>
      <w:b/>
      <w:caps/>
    </w:rPr>
  </w:style>
  <w:style w:type="character" w:customStyle="1" w:styleId="TtuloRefernciasChar">
    <w:name w:val="Título Referências Char"/>
    <w:link w:val="TtuloReferncias"/>
    <w:rsid w:val="00311EF8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ocaleAno">
    <w:name w:val="Local e Ano"/>
    <w:basedOn w:val="Normal"/>
    <w:rsid w:val="00A30C17"/>
    <w:pPr>
      <w:ind w:firstLine="0"/>
      <w:jc w:val="center"/>
    </w:pPr>
    <w:rPr>
      <w:rFonts w:cs="Arial"/>
    </w:rPr>
  </w:style>
  <w:style w:type="paragraph" w:customStyle="1" w:styleId="ContedodaEpgrafe">
    <w:name w:val="Conteúdo da Epígrafe"/>
    <w:basedOn w:val="Normal"/>
    <w:rsid w:val="00611F62"/>
    <w:pPr>
      <w:ind w:left="4545" w:firstLine="720"/>
      <w:jc w:val="right"/>
    </w:pPr>
    <w:rPr>
      <w:rFonts w:cs="Arial"/>
    </w:rPr>
  </w:style>
  <w:style w:type="paragraph" w:customStyle="1" w:styleId="TtuloGlossrio">
    <w:name w:val="Título Glossário"/>
    <w:basedOn w:val="TtuloReferncias"/>
    <w:rsid w:val="0087639D"/>
  </w:style>
  <w:style w:type="paragraph" w:customStyle="1" w:styleId="TtuloApndice">
    <w:name w:val="Título Apêndice"/>
    <w:basedOn w:val="Normal"/>
    <w:rsid w:val="001D4AB7"/>
    <w:pPr>
      <w:spacing w:after="360"/>
      <w:jc w:val="center"/>
    </w:pPr>
    <w:rPr>
      <w:rFonts w:cs="Arial"/>
      <w:b/>
      <w:caps/>
    </w:rPr>
  </w:style>
  <w:style w:type="paragraph" w:customStyle="1" w:styleId="TITULOANEXO">
    <w:name w:val="TITULO ANEXO"/>
    <w:basedOn w:val="TtuloGlossrio"/>
    <w:rsid w:val="00045376"/>
  </w:style>
  <w:style w:type="paragraph" w:customStyle="1" w:styleId="Ttulondice">
    <w:name w:val="Título Índice"/>
    <w:basedOn w:val="Normal"/>
    <w:next w:val="Normal"/>
    <w:rsid w:val="00311EF8"/>
    <w:pPr>
      <w:spacing w:after="480" w:line="240" w:lineRule="auto"/>
      <w:jc w:val="center"/>
    </w:pPr>
    <w:rPr>
      <w:rFonts w:cs="Arial"/>
      <w:b/>
      <w:caps/>
    </w:rPr>
  </w:style>
  <w:style w:type="paragraph" w:styleId="Cabealho">
    <w:name w:val="header"/>
    <w:basedOn w:val="Normal"/>
    <w:rsid w:val="007C70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D2F5C"/>
    <w:pPr>
      <w:tabs>
        <w:tab w:val="center" w:pos="4252"/>
        <w:tab w:val="right" w:pos="8504"/>
      </w:tabs>
      <w:ind w:firstLine="0"/>
    </w:pPr>
    <w:rPr>
      <w:sz w:val="20"/>
    </w:rPr>
  </w:style>
  <w:style w:type="character" w:styleId="Nmerodepgina">
    <w:name w:val="page number"/>
    <w:basedOn w:val="Fontepargpadro"/>
    <w:rsid w:val="007C700A"/>
  </w:style>
  <w:style w:type="paragraph" w:customStyle="1" w:styleId="TtuloSeoPrimria">
    <w:name w:val="Título Seção Primária"/>
    <w:basedOn w:val="Normal"/>
    <w:link w:val="TtuloSeoPrimriaChar"/>
    <w:rsid w:val="004E5E33"/>
    <w:pPr>
      <w:spacing w:after="480"/>
      <w:ind w:firstLine="0"/>
      <w:jc w:val="left"/>
    </w:pPr>
    <w:rPr>
      <w:rFonts w:cs="Arial"/>
      <w:b/>
      <w:caps/>
    </w:rPr>
  </w:style>
  <w:style w:type="paragraph" w:customStyle="1" w:styleId="TtuloSeoSecundria">
    <w:name w:val="Título Seção Secundária"/>
    <w:basedOn w:val="Normal"/>
    <w:rsid w:val="004E5E33"/>
    <w:pPr>
      <w:spacing w:before="480" w:after="480"/>
      <w:ind w:firstLine="0"/>
      <w:jc w:val="left"/>
    </w:pPr>
    <w:rPr>
      <w:rFonts w:cs="Arial"/>
      <w:caps/>
    </w:rPr>
  </w:style>
  <w:style w:type="paragraph" w:customStyle="1" w:styleId="TtuloSeoTerciria">
    <w:name w:val="Título Seção Terciária"/>
    <w:basedOn w:val="Normal"/>
    <w:rsid w:val="004E5E33"/>
    <w:pPr>
      <w:spacing w:before="480" w:after="480"/>
      <w:ind w:firstLine="0"/>
      <w:jc w:val="left"/>
    </w:pPr>
    <w:rPr>
      <w:rFonts w:cs="Arial"/>
      <w:b/>
    </w:rPr>
  </w:style>
  <w:style w:type="paragraph" w:customStyle="1" w:styleId="TtuloSeoQuaternria">
    <w:name w:val="Título Seção Quaternária"/>
    <w:basedOn w:val="Normal"/>
    <w:rsid w:val="004E5E33"/>
    <w:pPr>
      <w:spacing w:before="480" w:after="480"/>
      <w:ind w:firstLine="0"/>
      <w:jc w:val="left"/>
    </w:pPr>
    <w:rPr>
      <w:rFonts w:cs="Arial"/>
    </w:rPr>
  </w:style>
  <w:style w:type="paragraph" w:customStyle="1" w:styleId="TtuloSeoQuinria">
    <w:name w:val="Título Seção Quinária"/>
    <w:basedOn w:val="Normal"/>
    <w:rsid w:val="004E5E33"/>
    <w:pPr>
      <w:spacing w:before="480" w:after="480"/>
      <w:ind w:firstLine="0"/>
      <w:jc w:val="left"/>
    </w:pPr>
    <w:rPr>
      <w:rFonts w:cs="Arial"/>
      <w:i/>
    </w:rPr>
  </w:style>
  <w:style w:type="paragraph" w:customStyle="1" w:styleId="TtuloIntroduo">
    <w:name w:val="Título Introduç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customStyle="1" w:styleId="Citaes">
    <w:name w:val="Citações"/>
    <w:basedOn w:val="Normal"/>
    <w:rsid w:val="007D2F5C"/>
    <w:pPr>
      <w:spacing w:line="240" w:lineRule="auto"/>
      <w:ind w:left="2268" w:firstLine="0"/>
    </w:pPr>
    <w:rPr>
      <w:sz w:val="22"/>
    </w:rPr>
  </w:style>
  <w:style w:type="paragraph" w:customStyle="1" w:styleId="TtuloConcluso">
    <w:name w:val="Título Conclus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styleId="Legenda">
    <w:name w:val="caption"/>
    <w:basedOn w:val="Normal"/>
    <w:next w:val="Normal"/>
    <w:link w:val="LegendaChar"/>
    <w:qFormat/>
    <w:rsid w:val="00AA5176"/>
    <w:rPr>
      <w:b/>
      <w:bCs/>
      <w:sz w:val="20"/>
      <w:szCs w:val="20"/>
    </w:rPr>
  </w:style>
  <w:style w:type="paragraph" w:styleId="ndicedeilustraes">
    <w:name w:val="table of figures"/>
    <w:aliases w:val="Tabela"/>
    <w:basedOn w:val="Normal"/>
    <w:next w:val="Normal"/>
    <w:semiHidden/>
    <w:rsid w:val="004C686B"/>
  </w:style>
  <w:style w:type="paragraph" w:customStyle="1" w:styleId="Contedotabelaequadro">
    <w:name w:val="Conteúdo tabela e quadro"/>
    <w:basedOn w:val="Normal"/>
    <w:rsid w:val="008B56C9"/>
    <w:pPr>
      <w:spacing w:line="240" w:lineRule="auto"/>
      <w:ind w:firstLine="0"/>
    </w:pPr>
    <w:rPr>
      <w:sz w:val="20"/>
    </w:rPr>
  </w:style>
  <w:style w:type="paragraph" w:customStyle="1" w:styleId="TtuloTabela">
    <w:name w:val="Título Tabela"/>
    <w:basedOn w:val="Legenda"/>
    <w:link w:val="TtuloTabelaChar"/>
    <w:rsid w:val="007D2F5C"/>
    <w:pPr>
      <w:ind w:firstLine="0"/>
      <w:jc w:val="center"/>
    </w:pPr>
  </w:style>
  <w:style w:type="paragraph" w:customStyle="1" w:styleId="ContedoReferncias">
    <w:name w:val="Conteúdo Referências"/>
    <w:basedOn w:val="Normal"/>
    <w:rsid w:val="00611F62"/>
    <w:pPr>
      <w:autoSpaceDE w:val="0"/>
      <w:autoSpaceDN w:val="0"/>
      <w:adjustRightInd w:val="0"/>
      <w:spacing w:line="240" w:lineRule="auto"/>
      <w:ind w:firstLine="0"/>
      <w:jc w:val="left"/>
    </w:pPr>
    <w:rPr>
      <w:rFonts w:cs="Arial"/>
      <w:lang w:eastAsia="en-US"/>
    </w:rPr>
  </w:style>
  <w:style w:type="character" w:customStyle="1" w:styleId="LegendaChar">
    <w:name w:val="Legenda Char"/>
    <w:link w:val="Legenda"/>
    <w:rsid w:val="001D4AB7"/>
    <w:rPr>
      <w:rFonts w:ascii="Arial" w:hAnsi="Arial"/>
      <w:b/>
      <w:bCs/>
      <w:lang w:val="pt-BR" w:eastAsia="pt-BR" w:bidi="ar-SA"/>
    </w:rPr>
  </w:style>
  <w:style w:type="character" w:customStyle="1" w:styleId="TtuloTabelaChar">
    <w:name w:val="Título Tabela Char"/>
    <w:basedOn w:val="LegendaChar"/>
    <w:link w:val="TtuloTabela"/>
    <w:rsid w:val="007D2F5C"/>
    <w:rPr>
      <w:rFonts w:ascii="Arial" w:hAnsi="Arial"/>
      <w:b/>
      <w:bCs/>
      <w:lang w:val="pt-BR" w:eastAsia="pt-BR" w:bidi="ar-SA"/>
    </w:rPr>
  </w:style>
  <w:style w:type="paragraph" w:styleId="Sumrio1">
    <w:name w:val="toc 1"/>
    <w:basedOn w:val="Normal"/>
    <w:next w:val="Normal"/>
    <w:autoRedefine/>
    <w:uiPriority w:val="39"/>
    <w:rsid w:val="005D6C5C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customStyle="1" w:styleId="TITULOAPENDICES">
    <w:name w:val="TITULO APENDICES"/>
    <w:basedOn w:val="TITULOANEXO"/>
    <w:rsid w:val="00045376"/>
  </w:style>
  <w:style w:type="paragraph" w:customStyle="1" w:styleId="TtuloQuadro">
    <w:name w:val="Título Quadro"/>
    <w:basedOn w:val="Legenda"/>
    <w:link w:val="TtuloQuadroChar"/>
    <w:rsid w:val="007D2F5C"/>
    <w:pPr>
      <w:ind w:firstLine="0"/>
    </w:pPr>
  </w:style>
  <w:style w:type="character" w:customStyle="1" w:styleId="TtuloQuadroChar">
    <w:name w:val="Título Quadro Char"/>
    <w:basedOn w:val="LegendaChar"/>
    <w:link w:val="TtuloQuadro"/>
    <w:rsid w:val="007D2F5C"/>
    <w:rPr>
      <w:rFonts w:ascii="Arial" w:hAnsi="Arial"/>
      <w:b/>
      <w:bCs/>
      <w:lang w:val="pt-BR" w:eastAsia="pt-BR" w:bidi="ar-SA"/>
    </w:rPr>
  </w:style>
  <w:style w:type="paragraph" w:customStyle="1" w:styleId="TtuloGrfico">
    <w:name w:val="Título Gráfico"/>
    <w:basedOn w:val="Legenda"/>
    <w:link w:val="TtuloGrficoChar"/>
    <w:rsid w:val="007D2F5C"/>
    <w:pPr>
      <w:ind w:firstLine="0"/>
      <w:jc w:val="center"/>
    </w:pPr>
  </w:style>
  <w:style w:type="character" w:customStyle="1" w:styleId="TtuloGrficoChar">
    <w:name w:val="Título Gráfico Char"/>
    <w:basedOn w:val="LegendaChar"/>
    <w:link w:val="TtuloGrfico"/>
    <w:rsid w:val="007D2F5C"/>
    <w:rPr>
      <w:rFonts w:ascii="Arial" w:hAnsi="Arial"/>
      <w:b/>
      <w:bCs/>
      <w:lang w:val="pt-BR" w:eastAsia="pt-BR" w:bidi="ar-SA"/>
    </w:rPr>
  </w:style>
  <w:style w:type="paragraph" w:customStyle="1" w:styleId="ContedoErrata">
    <w:name w:val="Conteúdo Errata"/>
    <w:basedOn w:val="Normal"/>
    <w:rsid w:val="00311EF8"/>
    <w:pPr>
      <w:spacing w:line="240" w:lineRule="auto"/>
      <w:ind w:firstLine="0"/>
    </w:pPr>
    <w:rPr>
      <w:rFonts w:cs="Arial"/>
      <w:i/>
    </w:rPr>
  </w:style>
  <w:style w:type="paragraph" w:customStyle="1" w:styleId="TtuloErrata">
    <w:name w:val="Título Errata"/>
    <w:basedOn w:val="Normal"/>
    <w:rsid w:val="00311EF8"/>
    <w:pPr>
      <w:spacing w:after="360"/>
      <w:ind w:firstLine="0"/>
      <w:jc w:val="center"/>
    </w:pPr>
    <w:rPr>
      <w:rFonts w:cs="Arial"/>
      <w:b/>
      <w:caps/>
    </w:rPr>
  </w:style>
  <w:style w:type="paragraph" w:styleId="Sumrio2">
    <w:name w:val="toc 2"/>
    <w:basedOn w:val="Normal"/>
    <w:next w:val="Normal"/>
    <w:autoRedefine/>
    <w:uiPriority w:val="39"/>
    <w:rsid w:val="00692BB5"/>
    <w:pPr>
      <w:tabs>
        <w:tab w:val="left" w:pos="540"/>
        <w:tab w:val="right" w:leader="dot" w:pos="9061"/>
      </w:tabs>
      <w:ind w:firstLine="0"/>
    </w:pPr>
  </w:style>
  <w:style w:type="paragraph" w:styleId="Sumrio3">
    <w:name w:val="toc 3"/>
    <w:basedOn w:val="Normal"/>
    <w:next w:val="Normal"/>
    <w:autoRedefine/>
    <w:semiHidden/>
    <w:rsid w:val="00692BB5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semiHidden/>
    <w:rsid w:val="00692BB5"/>
    <w:pPr>
      <w:tabs>
        <w:tab w:val="left" w:pos="1080"/>
        <w:tab w:val="left" w:pos="1800"/>
        <w:tab w:val="right" w:leader="dot" w:pos="9061"/>
      </w:tabs>
      <w:ind w:firstLine="0"/>
    </w:pPr>
  </w:style>
  <w:style w:type="paragraph" w:styleId="Sumrio5">
    <w:name w:val="toc 5"/>
    <w:basedOn w:val="Normal"/>
    <w:next w:val="Normal"/>
    <w:autoRedefine/>
    <w:semiHidden/>
    <w:rsid w:val="00692BB5"/>
    <w:pPr>
      <w:tabs>
        <w:tab w:val="left" w:pos="980"/>
        <w:tab w:val="right" w:leader="dot" w:pos="9061"/>
      </w:tabs>
      <w:ind w:firstLine="0"/>
    </w:pPr>
    <w:rPr>
      <w:i/>
      <w:noProof/>
    </w:rPr>
  </w:style>
  <w:style w:type="paragraph" w:styleId="Ttulo">
    <w:name w:val="Title"/>
    <w:basedOn w:val="Normal"/>
    <w:next w:val="Normal"/>
    <w:link w:val="TtuloChar"/>
    <w:qFormat/>
    <w:rsid w:val="006240B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RodapChar">
    <w:name w:val="Rodapé Char"/>
    <w:link w:val="Rodap"/>
    <w:uiPriority w:val="99"/>
    <w:rsid w:val="007D2F5C"/>
    <w:rPr>
      <w:rFonts w:ascii="Arial" w:hAnsi="Arial"/>
      <w:szCs w:val="24"/>
      <w:lang w:val="pt-BR" w:eastAsia="pt-BR" w:bidi="ar-SA"/>
    </w:rPr>
  </w:style>
  <w:style w:type="paragraph" w:styleId="Textodenotaderodap">
    <w:name w:val="footnote text"/>
    <w:basedOn w:val="Normal"/>
    <w:semiHidden/>
    <w:rsid w:val="00C108FD"/>
    <w:rPr>
      <w:sz w:val="20"/>
      <w:szCs w:val="20"/>
    </w:rPr>
  </w:style>
  <w:style w:type="character" w:styleId="Refdenotaderodap">
    <w:name w:val="footnote reference"/>
    <w:semiHidden/>
    <w:rsid w:val="00C108FD"/>
    <w:rPr>
      <w:vertAlign w:val="superscript"/>
    </w:rPr>
  </w:style>
  <w:style w:type="character" w:customStyle="1" w:styleId="TtuloSeoPrimriaChar">
    <w:name w:val="Título Seção Primária Char"/>
    <w:link w:val="TtuloSeoPrimria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Instituio">
    <w:name w:val="Instituição"/>
    <w:basedOn w:val="Normal"/>
    <w:rsid w:val="00311EF8"/>
    <w:pPr>
      <w:ind w:firstLine="0"/>
      <w:jc w:val="center"/>
    </w:pPr>
    <w:rPr>
      <w:caps/>
    </w:rPr>
  </w:style>
  <w:style w:type="character" w:customStyle="1" w:styleId="TtuloChar">
    <w:name w:val="Título Char"/>
    <w:link w:val="Ttulo"/>
    <w:rsid w:val="006240B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agradecimentos0">
    <w:name w:val="agradecimentos"/>
    <w:basedOn w:val="Normal"/>
    <w:rsid w:val="00E265DD"/>
    <w:pPr>
      <w:autoSpaceDE w:val="0"/>
      <w:autoSpaceDN w:val="0"/>
      <w:adjustRightInd w:val="0"/>
      <w:jc w:val="left"/>
    </w:pPr>
    <w:rPr>
      <w:rFonts w:cs="Arial"/>
    </w:rPr>
  </w:style>
  <w:style w:type="paragraph" w:customStyle="1" w:styleId="EstiloLegendaNoNegrito">
    <w:name w:val="Estilo Legenda + Não Negrito"/>
    <w:basedOn w:val="Legenda"/>
    <w:rsid w:val="007D2F5C"/>
    <w:rPr>
      <w:b w:val="0"/>
      <w:bCs w:val="0"/>
    </w:rPr>
  </w:style>
  <w:style w:type="paragraph" w:customStyle="1" w:styleId="EstiloTtuloSeoPrimriaCentralizado">
    <w:name w:val="Estilo Título Seção Primária + Centralizado"/>
    <w:basedOn w:val="TtuloSeoPrimria"/>
    <w:rsid w:val="004E5E33"/>
    <w:pPr>
      <w:jc w:val="center"/>
    </w:pPr>
    <w:rPr>
      <w:rFonts w:cs="Times New Roman"/>
      <w:bCs/>
      <w:szCs w:val="20"/>
    </w:rPr>
  </w:style>
  <w:style w:type="paragraph" w:styleId="Subttulo">
    <w:name w:val="Subtitle"/>
    <w:basedOn w:val="Normal"/>
    <w:next w:val="Normal"/>
    <w:link w:val="SubttuloChar"/>
    <w:qFormat/>
    <w:rsid w:val="006240BA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tuloChar">
    <w:name w:val="Subtítulo Char"/>
    <w:link w:val="Subttulo"/>
    <w:rsid w:val="006240BA"/>
    <w:rPr>
      <w:rFonts w:ascii="Calibri Light" w:eastAsia="Times New Roman" w:hAnsi="Calibri Light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654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4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hoffmann\Local%20Settings\Temporary%20Internet%20Files\OLK12\monografi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24E5D-D1B0-D44A-BB0C-F2AE3471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monografia</Template>
  <TotalTime>163</TotalTime>
  <Pages>16</Pages>
  <Words>1712</Words>
  <Characters>9607</Characters>
  <Application>Microsoft Office Word</Application>
  <DocSecurity>0</DocSecurity>
  <Lines>355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RIO GRANDE DO SUL</vt:lpstr>
    </vt:vector>
  </TitlesOfParts>
  <Company>GTIT</Company>
  <LinksUpToDate>false</LinksUpToDate>
  <CharactersWithSpaces>11145</CharactersWithSpaces>
  <SharedDoc>false</SharedDoc>
  <HLinks>
    <vt:vector size="120" baseType="variant">
      <vt:variant>
        <vt:i4>3997732</vt:i4>
      </vt:variant>
      <vt:variant>
        <vt:i4>129</vt:i4>
      </vt:variant>
      <vt:variant>
        <vt:i4>0</vt:i4>
      </vt:variant>
      <vt:variant>
        <vt:i4>5</vt:i4>
      </vt:variant>
      <vt:variant>
        <vt:lpwstr>http://www.aps.org/apsnews/1196</vt:lpwstr>
      </vt:variant>
      <vt:variant>
        <vt:lpwstr/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_Toc66808542</vt:lpwstr>
      </vt:variant>
      <vt:variant>
        <vt:i4>1376306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_Toc66808541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_Toc66808540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_Toc66808539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_Toc66808538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_Toc66808537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_Toc66808536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_Toc66808535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_Toc66808534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_Toc66808533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_Toc66808532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_Toc66808531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_Toc66808530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_Toc66808529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_Toc66808528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_Toc66808527</vt:lpwstr>
      </vt:variant>
      <vt:variant>
        <vt:i4>1376305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_Toc206829730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_Toc206821214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_Toc206821213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RIO GRANDE DO SUL</dc:title>
  <dc:subject/>
  <dc:creator>GTIT</dc:creator>
  <cp:keywords/>
  <cp:lastModifiedBy>LETÍCIA DOS REIS PRADO</cp:lastModifiedBy>
  <cp:revision>11</cp:revision>
  <cp:lastPrinted>1900-01-01T03:00:00Z</cp:lastPrinted>
  <dcterms:created xsi:type="dcterms:W3CDTF">2024-02-29T21:39:00Z</dcterms:created>
  <dcterms:modified xsi:type="dcterms:W3CDTF">2026-04-05T22:51:00Z</dcterms:modified>
</cp:coreProperties>
</file>